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AB96A6" w14:textId="77777777" w:rsidR="00933769" w:rsidRDefault="00933769">
      <w:r w:rsidRPr="00C55613">
        <w:rPr>
          <w:rFonts w:asciiTheme="majorHAnsi" w:eastAsiaTheme="majorEastAsia" w:hAnsiTheme="majorHAnsi" w:cstheme="majorBidi"/>
          <w:noProof/>
          <w:color w:val="343437" w:themeColor="text2" w:themeShade="BF"/>
          <w:spacing w:val="5"/>
          <w:kern w:val="28"/>
          <w:sz w:val="52"/>
          <w:szCs w:val="52"/>
          <w:lang w:val="sv-SE"/>
        </w:rPr>
        <mc:AlternateContent>
          <mc:Choice Requires="wps">
            <w:drawing>
              <wp:anchor distT="0" distB="0" distL="114300" distR="114300" simplePos="0" relativeHeight="251667456" behindDoc="0" locked="0" layoutInCell="1" allowOverlap="1" wp14:anchorId="3D1E9954" wp14:editId="59ECFE16">
                <wp:simplePos x="0" y="0"/>
                <wp:positionH relativeFrom="column">
                  <wp:posOffset>-571500</wp:posOffset>
                </wp:positionH>
                <wp:positionV relativeFrom="paragraph">
                  <wp:posOffset>-571500</wp:posOffset>
                </wp:positionV>
                <wp:extent cx="6972300" cy="342900"/>
                <wp:effectExtent l="0" t="0" r="0" b="12700"/>
                <wp:wrapSquare wrapText="bothSides"/>
                <wp:docPr id="3" name="Textruta 3"/>
                <wp:cNvGraphicFramePr/>
                <a:graphic xmlns:a="http://schemas.openxmlformats.org/drawingml/2006/main">
                  <a:graphicData uri="http://schemas.microsoft.com/office/word/2010/wordprocessingShape">
                    <wps:wsp>
                      <wps:cNvSpPr txBox="1"/>
                      <wps:spPr>
                        <a:xfrm>
                          <a:off x="0" y="0"/>
                          <a:ext cx="6972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8A1F68" w14:textId="77777777" w:rsidR="00940007" w:rsidRPr="005E54DE" w:rsidRDefault="00940007" w:rsidP="00933769">
                            <w:pPr>
                              <w:jc w:val="center"/>
                              <w:rPr>
                                <w:b/>
                                <w:bCs/>
                                <w:color w:val="FFFFFF" w:themeColor="background1"/>
                                <w:sz w:val="22"/>
                                <w:szCs w:val="22"/>
                              </w:rPr>
                            </w:pPr>
                            <w:r w:rsidRPr="005E54DE">
                              <w:rPr>
                                <w:bCs/>
                                <w:color w:val="FFFFFF" w:themeColor="background1"/>
                                <w:sz w:val="22"/>
                                <w:szCs w:val="22"/>
                              </w:rPr>
                              <w:t>Software Engineering Project – DAT255 - lp4, 2013</w:t>
                            </w:r>
                            <w:r w:rsidRPr="005E54DE">
                              <w:rPr>
                                <w:b/>
                                <w:bCs/>
                                <w:color w:val="FFFFFF" w:themeColor="background1"/>
                                <w:sz w:val="22"/>
                                <w:szCs w:val="22"/>
                              </w:rPr>
                              <w:tab/>
                            </w:r>
                            <w:r w:rsidRPr="005E54DE">
                              <w:rPr>
                                <w:b/>
                                <w:bCs/>
                                <w:color w:val="FFFFFF" w:themeColor="background1"/>
                                <w:sz w:val="22"/>
                                <w:szCs w:val="22"/>
                              </w:rPr>
                              <w:tab/>
                            </w:r>
                            <w:r w:rsidRPr="005E54DE">
                              <w:rPr>
                                <w:color w:val="FFFFFF" w:themeColor="background1"/>
                                <w:sz w:val="22"/>
                                <w:szCs w:val="22"/>
                              </w:rPr>
                              <w:t>Chalmers University of Technology, 2013-05-20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ruta 3" o:spid="_x0000_s1026" type="#_x0000_t202" style="position:absolute;margin-left:-44.95pt;margin-top:-44.95pt;width:54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" filled="f" stroked="f">
                <v:textbox>
                  <w:txbxContent>
                    <w:p w14:paraId="618A1F68" w14:textId="77777777" w:rsidR="00940007" w:rsidRPr="005E54DE" w:rsidRDefault="00940007" w:rsidP="00933769">
                      <w:pPr>
                        <w:jc w:val="center"/>
                        <w:rPr>
                          <w:b/>
                          <w:bCs/>
                          <w:color w:val="FFFFFF" w:themeColor="background1"/>
                          <w:sz w:val="22"/>
                          <w:szCs w:val="22"/>
                        </w:rPr>
                      </w:pPr>
                      <w:r w:rsidRPr="005E54DE">
                        <w:rPr>
                          <w:bCs/>
                          <w:color w:val="FFFFFF" w:themeColor="background1"/>
                          <w:sz w:val="22"/>
                          <w:szCs w:val="22"/>
                        </w:rPr>
                        <w:t>Software Engineering Project – DAT255 - lp4, 2013</w:t>
                      </w:r>
                      <w:r w:rsidRPr="005E54DE">
                        <w:rPr>
                          <w:b/>
                          <w:bCs/>
                          <w:color w:val="FFFFFF" w:themeColor="background1"/>
                          <w:sz w:val="22"/>
                          <w:szCs w:val="22"/>
                        </w:rPr>
                        <w:tab/>
                      </w:r>
                      <w:r w:rsidRPr="005E54DE">
                        <w:rPr>
                          <w:b/>
                          <w:bCs/>
                          <w:color w:val="FFFFFF" w:themeColor="background1"/>
                          <w:sz w:val="22"/>
                          <w:szCs w:val="22"/>
                        </w:rPr>
                        <w:tab/>
                      </w:r>
                      <w:r w:rsidRPr="005E54DE">
                        <w:rPr>
                          <w:color w:val="FFFFFF" w:themeColor="background1"/>
                          <w:sz w:val="22"/>
                          <w:szCs w:val="22"/>
                        </w:rPr>
                        <w:t>Chalmers University of Technology, 2013-05-20</w:t>
                      </w:r>
                    </w:p>
                  </w:txbxContent>
                </v:textbox>
                <w10:wrap type="square"/>
              </v:shape>
            </w:pict>
          </mc:Fallback>
        </mc:AlternateContent>
      </w:r>
    </w:p>
    <w:sdt>
      <w:sdtPr>
        <w:id w:val="1815138567"/>
        <w:docPartObj>
          <w:docPartGallery w:val="Cover Pages"/>
          <w:docPartUnique/>
        </w:docPartObj>
      </w:sdtPr>
      <w:sdtEndPr>
        <w:rPr>
          <w:rFonts w:asciiTheme="majorHAnsi" w:eastAsiaTheme="majorEastAsia" w:hAnsiTheme="majorHAnsi" w:cstheme="majorBidi"/>
          <w:color w:val="343437" w:themeColor="text2" w:themeShade="BF"/>
          <w:spacing w:val="5"/>
          <w:kern w:val="28"/>
          <w:sz w:val="52"/>
          <w:szCs w:val="52"/>
        </w:rPr>
      </w:sdtEndPr>
      <w:sdtContent>
        <w:p w14:paraId="3BBF481B" w14:textId="77777777" w:rsidR="00FA71DF" w:rsidRPr="00C55613" w:rsidRDefault="00FA71DF">
          <w:r w:rsidRPr="00C55613">
            <w:rPr>
              <w:noProof/>
              <w:lang w:val="sv-SE"/>
            </w:rPr>
            <mc:AlternateContent>
              <mc:Choice Requires="wps">
                <w:drawing>
                  <wp:anchor distT="0" distB="0" distL="114300" distR="114300" simplePos="0" relativeHeight="251664384" behindDoc="1" locked="1" layoutInCell="0" allowOverlap="1" wp14:anchorId="73DC7246" wp14:editId="6B18D0ED">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" o:allowincell="f" fillcolor="#7f7f7f [1612]" stroked="f">
                    <v:textbox inset="18pt,18pt,1in,18pt"/>
                    <w10:wrap anchorx="page" anchory="page"/>
                    <w10:anchorlock/>
                  </v:rect>
                </w:pict>
              </mc:Fallback>
            </mc:AlternateContent>
          </w:r>
          <w:r w:rsidRPr="00C55613">
            <w:rPr>
              <w:noProof/>
              <w:lang w:val="sv-SE"/>
            </w:rPr>
            <mc:AlternateContent>
              <mc:Choice Requires="wps">
                <w:drawing>
                  <wp:anchor distT="0" distB="0" distL="114300" distR="114300" simplePos="0" relativeHeight="251663360" behindDoc="1" locked="1" layoutInCell="0" allowOverlap="1" wp14:anchorId="32140AB6" wp14:editId="45EBB046">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Cs w:val="20"/>
                                  </w:rPr>
                                  <w:alias w:val="Adress"/>
                                  <w:id w:val="-492487290"/>
                                  <w:dataBinding w:prefixMappings="xmlns:ns0='http://schemas.microsoft.com/office/2006/coverPageProps'" w:xpath="/ns0:CoverPageProperties[1]/ns0:CompanyAddress[1]" w:storeItemID="{55AF091B-3C7A-41E3-B477-F2FDAA23CFDA}"/>
                                  <w:text w:multiLine="1"/>
                                </w:sdtPr>
                                <w:sdtContent>
                                  <w:p w14:paraId="6016C397" w14:textId="137CB7BA" w:rsidR="00940007" w:rsidRPr="002C7A95" w:rsidRDefault="00940007" w:rsidP="00933769">
                                    <w:pPr>
                                      <w:contextualSpacing/>
                                      <w:jc w:val="center"/>
                                      <w:rPr>
                                        <w:rFonts w:cstheme="minorHAnsi"/>
                                        <w:bCs/>
                                        <w:color w:val="FFFFFF" w:themeColor="background1"/>
                                        <w:spacing w:val="60"/>
                                        <w:szCs w:val="20"/>
                                      </w:rPr>
                                    </w:pPr>
                                    <w:r>
                                      <w:rPr>
                                        <w:rFonts w:cstheme="minorHAnsi"/>
                                        <w:bCs/>
                                        <w:color w:val="FFFFFF" w:themeColor="background1"/>
                                        <w:spacing w:val="60"/>
                                        <w:szCs w:val="20"/>
                                        <w:lang w:val="sv-SE"/>
                                      </w:rPr>
                                      <w:t xml:space="preserve">Fredrik Einarsson </w:t>
                                    </w:r>
                                    <w:r w:rsidRPr="00813256">
                                      <w:rPr>
                                        <w:rFonts w:ascii="Wingdings" w:hAnsi="Wingdings"/>
                                        <w:color w:val="FFFFFF" w:themeColor="background1"/>
                                        <w:lang w:val="sv-SE" w:eastAsia="ja-JP"/>
                                      </w:rPr>
                                      <w:t></w:t>
                                    </w:r>
                                    <w:r>
                                      <w:rPr>
                                        <w:rFonts w:cstheme="minorHAnsi"/>
                                        <w:bCs/>
                                        <w:color w:val="FFFFFF" w:themeColor="background1"/>
                                        <w:spacing w:val="60"/>
                                        <w:szCs w:val="20"/>
                                        <w:lang w:val="sv-SE"/>
                                      </w:rPr>
                                      <w:t xml:space="preserve"> Niklas Johansson </w:t>
                                    </w:r>
                                    <w:r w:rsidRPr="003C7873">
                                      <w:rPr>
                                        <w:rFonts w:ascii="Wingdings" w:hAnsi="Wingdings"/>
                                        <w:color w:val="FFFFFF" w:themeColor="background1"/>
                                        <w:lang w:val="sv-SE" w:eastAsia="ja-JP"/>
                                      </w:rPr>
                                      <w:t></w:t>
                                    </w:r>
                                    <w:r>
                                      <w:rPr>
                                        <w:rFonts w:cstheme="minorHAnsi"/>
                                        <w:bCs/>
                                        <w:color w:val="FFFFFF" w:themeColor="background1"/>
                                        <w:spacing w:val="60"/>
                                        <w:szCs w:val="20"/>
                                        <w:lang w:val="sv-SE"/>
                                      </w:rPr>
                                      <w:t xml:space="preserve"> René Niendorf </w:t>
                                    </w:r>
                                    <w:r>
                                      <w:rPr>
                                        <w:rFonts w:cstheme="minorHAnsi"/>
                                        <w:bCs/>
                                        <w:color w:val="FFFFFF" w:themeColor="background1"/>
                                        <w:spacing w:val="60"/>
                                        <w:szCs w:val="20"/>
                                        <w:lang w:val="sv-SE"/>
                                      </w:rPr>
                                      <w:br/>
                                      <w:t xml:space="preserve">Anders Nordin </w:t>
                                    </w:r>
                                    <w:r w:rsidRPr="0083191D">
                                      <w:rPr>
                                        <w:rFonts w:ascii="Wingdings" w:hAnsi="Wingdings"/>
                                        <w:color w:val="FFFFFF" w:themeColor="background1"/>
                                        <w:lang w:val="sv-SE" w:eastAsia="ja-JP"/>
                                      </w:rPr>
                                      <w:t></w:t>
                                    </w:r>
                                    <w:r>
                                      <w:rPr>
                                        <w:rFonts w:cstheme="minorHAnsi"/>
                                        <w:bCs/>
                                        <w:color w:val="FFFFFF" w:themeColor="background1"/>
                                        <w:spacing w:val="60"/>
                                        <w:szCs w:val="20"/>
                                        <w:lang w:val="sv-SE"/>
                                      </w:rPr>
                                      <w:t xml:space="preserve"> Sofie Peters</w:t>
                                    </w:r>
                                  </w:p>
                                </w:sdtContent>
                              </w:sdt>
                              <w:p w14:paraId="645A67A6" w14:textId="77777777" w:rsidR="00940007" w:rsidRDefault="00940007">
                                <w:pPr>
                                  <w:contextualSpacing/>
                                  <w:rPr>
                                    <w:rFonts w:cstheme="minorHAnsi"/>
                                    <w:bCs/>
                                    <w:color w:val="FFFFFF" w:themeColor="background1"/>
                                    <w:spacing w:val="60"/>
                                    <w:sz w:val="20"/>
                                    <w:szCs w:val="20"/>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Cs w:val="20"/>
                            </w:rPr>
                            <w:alias w:val="Adress"/>
                            <w:id w:val="-492487290"/>
                            <w:dataBinding w:prefixMappings="xmlns:ns0='http://schemas.microsoft.com/office/2006/coverPageProps'" w:xpath="/ns0:CoverPageProperties[1]/ns0:CompanyAddress[1]" w:storeItemID="{55AF091B-3C7A-41E3-B477-F2FDAA23CFDA}"/>
                            <w:text w:multiLine="1"/>
                          </w:sdtPr>
                          <w:sdtContent>
                            <w:p w14:paraId="6016C397" w14:textId="137CB7BA" w:rsidR="00940007" w:rsidRPr="002C7A95" w:rsidRDefault="00940007" w:rsidP="00933769">
                              <w:pPr>
                                <w:contextualSpacing/>
                                <w:jc w:val="center"/>
                                <w:rPr>
                                  <w:rFonts w:cstheme="minorHAnsi"/>
                                  <w:bCs/>
                                  <w:color w:val="FFFFFF" w:themeColor="background1"/>
                                  <w:spacing w:val="60"/>
                                  <w:szCs w:val="20"/>
                                </w:rPr>
                              </w:pPr>
                              <w:r>
                                <w:rPr>
                                  <w:rFonts w:cstheme="minorHAnsi"/>
                                  <w:bCs/>
                                  <w:color w:val="FFFFFF" w:themeColor="background1"/>
                                  <w:spacing w:val="60"/>
                                  <w:szCs w:val="20"/>
                                  <w:lang w:val="sv-SE"/>
                                </w:rPr>
                                <w:t xml:space="preserve">Fredrik Einarsson </w:t>
                              </w:r>
                              <w:r w:rsidRPr="00813256">
                                <w:rPr>
                                  <w:rFonts w:ascii="Wingdings" w:hAnsi="Wingdings"/>
                                  <w:color w:val="FFFFFF" w:themeColor="background1"/>
                                  <w:lang w:val="sv-SE" w:eastAsia="ja-JP"/>
                                </w:rPr>
                                <w:t></w:t>
                              </w:r>
                              <w:r>
                                <w:rPr>
                                  <w:rFonts w:cstheme="minorHAnsi"/>
                                  <w:bCs/>
                                  <w:color w:val="FFFFFF" w:themeColor="background1"/>
                                  <w:spacing w:val="60"/>
                                  <w:szCs w:val="20"/>
                                  <w:lang w:val="sv-SE"/>
                                </w:rPr>
                                <w:t xml:space="preserve"> Niklas Johansson </w:t>
                              </w:r>
                              <w:r w:rsidRPr="003C7873">
                                <w:rPr>
                                  <w:rFonts w:ascii="Wingdings" w:hAnsi="Wingdings"/>
                                  <w:color w:val="FFFFFF" w:themeColor="background1"/>
                                  <w:lang w:val="sv-SE" w:eastAsia="ja-JP"/>
                                </w:rPr>
                                <w:t></w:t>
                              </w:r>
                              <w:r>
                                <w:rPr>
                                  <w:rFonts w:cstheme="minorHAnsi"/>
                                  <w:bCs/>
                                  <w:color w:val="FFFFFF" w:themeColor="background1"/>
                                  <w:spacing w:val="60"/>
                                  <w:szCs w:val="20"/>
                                  <w:lang w:val="sv-SE"/>
                                </w:rPr>
                                <w:t xml:space="preserve"> René Niendorf </w:t>
                              </w:r>
                              <w:r>
                                <w:rPr>
                                  <w:rFonts w:cstheme="minorHAnsi"/>
                                  <w:bCs/>
                                  <w:color w:val="FFFFFF" w:themeColor="background1"/>
                                  <w:spacing w:val="60"/>
                                  <w:szCs w:val="20"/>
                                  <w:lang w:val="sv-SE"/>
                                </w:rPr>
                                <w:br/>
                                <w:t xml:space="preserve">Anders Nordin </w:t>
                              </w:r>
                              <w:r w:rsidRPr="0083191D">
                                <w:rPr>
                                  <w:rFonts w:ascii="Wingdings" w:hAnsi="Wingdings"/>
                                  <w:color w:val="FFFFFF" w:themeColor="background1"/>
                                  <w:lang w:val="sv-SE" w:eastAsia="ja-JP"/>
                                </w:rPr>
                                <w:t></w:t>
                              </w:r>
                              <w:r>
                                <w:rPr>
                                  <w:rFonts w:cstheme="minorHAnsi"/>
                                  <w:bCs/>
                                  <w:color w:val="FFFFFF" w:themeColor="background1"/>
                                  <w:spacing w:val="60"/>
                                  <w:szCs w:val="20"/>
                                  <w:lang w:val="sv-SE"/>
                                </w:rPr>
                                <w:t xml:space="preserve"> Sofie Peters</w:t>
                              </w:r>
                            </w:p>
                          </w:sdtContent>
                        </w:sdt>
                        <w:p w14:paraId="645A67A6" w14:textId="77777777" w:rsidR="00940007" w:rsidRDefault="00940007">
                          <w:pPr>
                            <w:contextualSpacing/>
                            <w:rPr>
                              <w:rFonts w:cstheme="minorHAnsi"/>
                              <w:bCs/>
                              <w:color w:val="FFFFFF" w:themeColor="background1"/>
                              <w:spacing w:val="60"/>
                              <w:sz w:val="20"/>
                              <w:szCs w:val="20"/>
                            </w:rPr>
                          </w:pPr>
                        </w:p>
                      </w:txbxContent>
                    </v:textbox>
                    <w10:wrap anchorx="page" anchory="page"/>
                    <w10:anchorlock/>
                  </v:rect>
                </w:pict>
              </mc:Fallback>
            </mc:AlternateContent>
          </w:r>
          <w:r w:rsidRPr="00C55613">
            <w:rPr>
              <w:noProof/>
              <w:lang w:val="sv-SE"/>
            </w:rPr>
            <mc:AlternateContent>
              <mc:Choice Requires="wps">
                <w:drawing>
                  <wp:anchor distT="0" distB="0" distL="114300" distR="114300" simplePos="0" relativeHeight="251661312" behindDoc="1" locked="1" layoutInCell="0" allowOverlap="1" wp14:anchorId="7DD64431" wp14:editId="2003190B">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38"/>
                                    <w:szCs w:val="38"/>
                                  </w:rPr>
                                  <w:alias w:val="Författare"/>
                                  <w:id w:val="-47077384"/>
                                  <w:dataBinding w:prefixMappings="xmlns:ns0='http://schemas.openxmlformats.org/package/2006/metadata/core-properties' xmlns:ns1='http://purl.org/dc/elements/1.1/'" w:xpath="/ns0:coreProperties[1]/ns1:creator[1]" w:storeItemID="{6C3C8BC8-F283-45AE-878A-BAB7291924A1}"/>
                                  <w:text/>
                                </w:sdtPr>
                                <w:sdtContent>
                                  <w:p w14:paraId="73744D98" w14:textId="77777777" w:rsidR="00940007" w:rsidRPr="00FA71DF" w:rsidRDefault="00940007">
                                    <w:pPr>
                                      <w:contextualSpacing/>
                                      <w:rPr>
                                        <w:rFonts w:eastAsiaTheme="majorEastAsia" w:cstheme="minorHAnsi"/>
                                        <w:color w:val="FFFFFF" w:themeColor="background1"/>
                                        <w:sz w:val="38"/>
                                        <w:szCs w:val="38"/>
                                      </w:rPr>
                                    </w:pPr>
                                    <w:r>
                                      <w:rPr>
                                        <w:rFonts w:eastAsiaTheme="majorEastAsia" w:cstheme="minorHAnsi"/>
                                        <w:color w:val="FFFFFF" w:themeColor="background1"/>
                                        <w:sz w:val="38"/>
                                        <w:szCs w:val="38"/>
                                        <w:lang w:val="sv-SE"/>
                                      </w:rPr>
                                      <w:t>Chalmers On The Go – the Complete Chalmers Experience</w:t>
                                    </w:r>
                                  </w:p>
                                </w:sdtContent>
                              </w:sdt>
                              <w:sdt>
                                <w:sdtPr>
                                  <w:rPr>
                                    <w:rFonts w:cstheme="minorHAnsi"/>
                                    <w:b/>
                                    <w:color w:val="FF0000"/>
                                    <w:sz w:val="44"/>
                                  </w:rPr>
                                  <w:alias w:val="Sammanfattning"/>
                                  <w:id w:val="1171221854"/>
                                  <w:dataBinding w:prefixMappings="xmlns:ns0='http://schemas.microsoft.com/office/2006/coverPageProps'" w:xpath="/ns0:CoverPageProperties[1]/ns0:Abstract[1]" w:storeItemID="{55AF091B-3C7A-41E3-B477-F2FDAA23CFDA}"/>
                                  <w:text/>
                                </w:sdtPr>
                                <w:sdtContent>
                                  <w:p w14:paraId="4FD1AFA3" w14:textId="77777777" w:rsidR="00940007" w:rsidRPr="00A3575F" w:rsidRDefault="00940007">
                                    <w:pPr>
                                      <w:contextualSpacing/>
                                      <w:rPr>
                                        <w:rFonts w:cstheme="minorHAnsi"/>
                                        <w:b/>
                                        <w:color w:val="FF0000"/>
                                        <w:sz w:val="44"/>
                                      </w:rPr>
                                    </w:pPr>
                                    <w:r w:rsidRPr="00A3575F">
                                      <w:rPr>
                                        <w:rFonts w:cstheme="minorHAnsi"/>
                                        <w:b/>
                                        <w:color w:val="FF0000"/>
                                        <w:sz w:val="44"/>
                                      </w:rPr>
                                      <w:t>This document…</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38"/>
                              <w:szCs w:val="38"/>
                            </w:rPr>
                            <w:alias w:val="Författare"/>
                            <w:id w:val="-47077384"/>
                            <w:dataBinding w:prefixMappings="xmlns:ns0='http://schemas.openxmlformats.org/package/2006/metadata/core-properties' xmlns:ns1='http://purl.org/dc/elements/1.1/'" w:xpath="/ns0:coreProperties[1]/ns1:creator[1]" w:storeItemID="{6C3C8BC8-F283-45AE-878A-BAB7291924A1}"/>
                            <w:text/>
                          </w:sdtPr>
                          <w:sdtContent>
                            <w:p w14:paraId="73744D98" w14:textId="77777777" w:rsidR="00940007" w:rsidRPr="00FA71DF" w:rsidRDefault="00940007">
                              <w:pPr>
                                <w:contextualSpacing/>
                                <w:rPr>
                                  <w:rFonts w:eastAsiaTheme="majorEastAsia" w:cstheme="minorHAnsi"/>
                                  <w:color w:val="FFFFFF" w:themeColor="background1"/>
                                  <w:sz w:val="38"/>
                                  <w:szCs w:val="38"/>
                                </w:rPr>
                              </w:pPr>
                              <w:r>
                                <w:rPr>
                                  <w:rFonts w:eastAsiaTheme="majorEastAsia" w:cstheme="minorHAnsi"/>
                                  <w:color w:val="FFFFFF" w:themeColor="background1"/>
                                  <w:sz w:val="38"/>
                                  <w:szCs w:val="38"/>
                                  <w:lang w:val="sv-SE"/>
                                </w:rPr>
                                <w:t>Chalmers On The Go – the Complete Chalmers Experience</w:t>
                              </w:r>
                            </w:p>
                          </w:sdtContent>
                        </w:sdt>
                        <w:sdt>
                          <w:sdtPr>
                            <w:rPr>
                              <w:rFonts w:cstheme="minorHAnsi"/>
                              <w:b/>
                              <w:color w:val="FF0000"/>
                              <w:sz w:val="44"/>
                            </w:rPr>
                            <w:alias w:val="Sammanfattning"/>
                            <w:id w:val="1171221854"/>
                            <w:dataBinding w:prefixMappings="xmlns:ns0='http://schemas.microsoft.com/office/2006/coverPageProps'" w:xpath="/ns0:CoverPageProperties[1]/ns0:Abstract[1]" w:storeItemID="{55AF091B-3C7A-41E3-B477-F2FDAA23CFDA}"/>
                            <w:text/>
                          </w:sdtPr>
                          <w:sdtContent>
                            <w:p w14:paraId="4FD1AFA3" w14:textId="77777777" w:rsidR="00940007" w:rsidRPr="00A3575F" w:rsidRDefault="00940007">
                              <w:pPr>
                                <w:contextualSpacing/>
                                <w:rPr>
                                  <w:rFonts w:cstheme="minorHAnsi"/>
                                  <w:b/>
                                  <w:color w:val="FF0000"/>
                                  <w:sz w:val="44"/>
                                </w:rPr>
                              </w:pPr>
                              <w:r w:rsidRPr="00A3575F">
                                <w:rPr>
                                  <w:rFonts w:cstheme="minorHAnsi"/>
                                  <w:b/>
                                  <w:color w:val="FF0000"/>
                                  <w:sz w:val="44"/>
                                </w:rPr>
                                <w:t>This document…</w:t>
                              </w:r>
                            </w:p>
                          </w:sdtContent>
                        </w:sdt>
                      </w:txbxContent>
                    </v:textbox>
                    <w10:wrap anchorx="page" anchory="page"/>
                    <w10:anchorlock/>
                  </v:rect>
                </w:pict>
              </mc:Fallback>
            </mc:AlternateContent>
          </w:r>
          <w:r w:rsidRPr="00C55613">
            <w:rPr>
              <w:noProof/>
              <w:lang w:val="sv-SE"/>
            </w:rPr>
            <mc:AlternateContent>
              <mc:Choice Requires="wps">
                <w:drawing>
                  <wp:anchor distT="0" distB="0" distL="114300" distR="114300" simplePos="0" relativeHeight="251662336" behindDoc="0" locked="1" layoutInCell="0" allowOverlap="1" wp14:anchorId="31E47D9C" wp14:editId="25B38F82">
                    <wp:simplePos x="0" y="0"/>
                    <wp:positionH relativeFrom="page">
                      <wp:posOffset>276225</wp:posOffset>
                    </wp:positionH>
                    <wp:positionV relativeFrom="page">
                      <wp:posOffset>4371975</wp:posOffset>
                    </wp:positionV>
                    <wp:extent cx="7012940" cy="805815"/>
                    <wp:effectExtent l="0" t="0" r="0" b="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80581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8"/>
                                    <w:szCs w:val="68"/>
                                  </w:rPr>
                                  <w:alias w:val="Rubrik"/>
                                  <w:id w:val="512343463"/>
                                  <w:dataBinding w:prefixMappings="xmlns:ns0='http://schemas.openxmlformats.org/package/2006/metadata/core-properties' xmlns:ns1='http://purl.org/dc/elements/1.1/'" w:xpath="/ns0:coreProperties[1]/ns1:title[1]" w:storeItemID="{6C3C8BC8-F283-45AE-878A-BAB7291924A1}"/>
                                  <w:text/>
                                </w:sdtPr>
                                <w:sdtContent>
                                  <w:p w14:paraId="0B8E9609" w14:textId="77777777" w:rsidR="00940007" w:rsidRPr="005343E4" w:rsidRDefault="00940007">
                                    <w:pPr>
                                      <w:pStyle w:val="Ingetavstnd"/>
                                      <w:snapToGrid w:val="0"/>
                                      <w:spacing w:before="120" w:after="240"/>
                                      <w:rPr>
                                        <w:rFonts w:asciiTheme="minorHAnsi" w:eastAsiaTheme="majorEastAsia" w:hAnsiTheme="minorHAnsi" w:cstheme="minorHAnsi"/>
                                        <w:color w:val="FFFFFF" w:themeColor="background1"/>
                                        <w:sz w:val="68"/>
                                        <w:szCs w:val="68"/>
                                      </w:rPr>
                                    </w:pPr>
                                    <w:r w:rsidRPr="005343E4">
                                      <w:rPr>
                                        <w:rFonts w:asciiTheme="minorHAnsi" w:eastAsiaTheme="majorEastAsia" w:hAnsiTheme="minorHAnsi" w:cstheme="minorHAnsi"/>
                                        <w:color w:val="FFFFFF" w:themeColor="background1"/>
                                        <w:sz w:val="68"/>
                                        <w:szCs w:val="68"/>
                                      </w:rPr>
                                      <w:t>Software Development Document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21.75pt;margin-top:344.25pt;width:552.2pt;height:63.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68"/>
                              <w:szCs w:val="68"/>
                            </w:rPr>
                            <w:alias w:val="Rubrik"/>
                            <w:id w:val="512343463"/>
                            <w:dataBinding w:prefixMappings="xmlns:ns0='http://schemas.openxmlformats.org/package/2006/metadata/core-properties' xmlns:ns1='http://purl.org/dc/elements/1.1/'" w:xpath="/ns0:coreProperties[1]/ns1:title[1]" w:storeItemID="{6C3C8BC8-F283-45AE-878A-BAB7291924A1}"/>
                            <w:text/>
                          </w:sdtPr>
                          <w:sdtContent>
                            <w:p w14:paraId="0B8E9609" w14:textId="77777777" w:rsidR="00940007" w:rsidRPr="005343E4" w:rsidRDefault="00940007">
                              <w:pPr>
                                <w:pStyle w:val="Ingetavstnd"/>
                                <w:snapToGrid w:val="0"/>
                                <w:spacing w:before="120" w:after="240"/>
                                <w:rPr>
                                  <w:rFonts w:asciiTheme="minorHAnsi" w:eastAsiaTheme="majorEastAsia" w:hAnsiTheme="minorHAnsi" w:cstheme="minorHAnsi"/>
                                  <w:color w:val="FFFFFF" w:themeColor="background1"/>
                                  <w:sz w:val="68"/>
                                  <w:szCs w:val="68"/>
                                </w:rPr>
                              </w:pPr>
                              <w:r w:rsidRPr="005343E4">
                                <w:rPr>
                                  <w:rFonts w:asciiTheme="minorHAnsi" w:eastAsiaTheme="majorEastAsia" w:hAnsiTheme="minorHAnsi" w:cstheme="minorHAnsi"/>
                                  <w:color w:val="FFFFFF" w:themeColor="background1"/>
                                  <w:sz w:val="68"/>
                                  <w:szCs w:val="68"/>
                                </w:rPr>
                                <w:t>Software Development Document</w:t>
                              </w:r>
                            </w:p>
                          </w:sdtContent>
                        </w:sdt>
                      </w:txbxContent>
                    </v:textbox>
                    <w10:wrap anchorx="page" anchory="page"/>
                    <w10:anchorlock/>
                  </v:rect>
                </w:pict>
              </mc:Fallback>
            </mc:AlternateContent>
          </w:r>
          <w:r w:rsidRPr="00C55613">
            <w:rPr>
              <w:noProof/>
              <w:lang w:val="sv-SE"/>
            </w:rPr>
            <w:drawing>
              <wp:anchor distT="0" distB="0" distL="114300" distR="114300" simplePos="0" relativeHeight="251659264" behindDoc="1" locked="1" layoutInCell="0" allowOverlap="1" wp14:anchorId="74952CCA" wp14:editId="19E434ED">
                <wp:simplePos x="0" y="0"/>
                <wp:positionH relativeFrom="page">
                  <wp:posOffset>1699895</wp:posOffset>
                </wp:positionH>
                <wp:positionV relativeFrom="page">
                  <wp:posOffset>328295</wp:posOffset>
                </wp:positionV>
                <wp:extent cx="4000500" cy="4000500"/>
                <wp:effectExtent l="228600" t="0" r="342900" b="29210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00500" cy="40005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5613">
            <w:rPr>
              <w:noProof/>
              <w:lang w:val="sv-SE"/>
            </w:rPr>
            <mc:AlternateContent>
              <mc:Choice Requires="wps">
                <w:drawing>
                  <wp:anchor distT="0" distB="0" distL="114300" distR="114300" simplePos="0" relativeHeight="251660288" behindDoc="1" locked="1" layoutInCell="0" allowOverlap="1" wp14:anchorId="62CF1F2B" wp14:editId="3EEBA1DE">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" o:allowincell="f" fillcolor="#75614b [2408]" stroked="f">
                    <v:textbox inset=",7.2pt,,7.2pt"/>
                    <w10:wrap anchorx="page" anchory="page"/>
                    <w10:anchorlock/>
                  </v:rect>
                </w:pict>
              </mc:Fallback>
            </mc:AlternateContent>
          </w:r>
        </w:p>
        <w:p w14:paraId="343DF991" w14:textId="77777777" w:rsidR="00FA71DF" w:rsidRPr="00C55613" w:rsidRDefault="00FA71DF"/>
        <w:p w14:paraId="489C0DA3" w14:textId="77777777" w:rsidR="00FA71DF" w:rsidRPr="00C55613" w:rsidRDefault="00FA71DF">
          <w:pPr>
            <w:rPr>
              <w:rFonts w:asciiTheme="majorHAnsi" w:eastAsiaTheme="majorEastAsia" w:hAnsiTheme="majorHAnsi" w:cstheme="majorBidi"/>
              <w:color w:val="343437" w:themeColor="text2" w:themeShade="BF"/>
              <w:spacing w:val="5"/>
              <w:kern w:val="28"/>
              <w:sz w:val="52"/>
              <w:szCs w:val="52"/>
            </w:rPr>
          </w:pPr>
          <w:r w:rsidRPr="00C55613">
            <w:rPr>
              <w:rFonts w:asciiTheme="majorHAnsi" w:eastAsiaTheme="majorEastAsia" w:hAnsiTheme="majorHAnsi" w:cstheme="majorBidi"/>
              <w:color w:val="343437" w:themeColor="text2" w:themeShade="BF"/>
              <w:spacing w:val="5"/>
              <w:kern w:val="28"/>
              <w:sz w:val="52"/>
              <w:szCs w:val="52"/>
            </w:rPr>
            <w:br w:type="page"/>
          </w:r>
        </w:p>
      </w:sdtContent>
    </w:sdt>
    <w:p w14:paraId="25C3F784" w14:textId="77777777" w:rsidR="00974F9F" w:rsidRPr="00C55613" w:rsidRDefault="005343E4" w:rsidP="00743EB1">
      <w:pPr>
        <w:pStyle w:val="Rubrik"/>
      </w:pPr>
      <w:r>
        <w:lastRenderedPageBreak/>
        <w:t>Software Development Document</w:t>
      </w:r>
    </w:p>
    <w:sdt>
      <w:sdtPr>
        <w:rPr>
          <w:rFonts w:asciiTheme="minorHAnsi" w:eastAsiaTheme="minorEastAsia" w:hAnsiTheme="minorHAnsi" w:cstheme="minorBidi"/>
          <w:b w:val="0"/>
          <w:bCs w:val="0"/>
          <w:color w:val="auto"/>
          <w:sz w:val="24"/>
          <w:szCs w:val="24"/>
          <w:lang w:val="en-GB"/>
        </w:rPr>
        <w:id w:val="-569728240"/>
        <w:docPartObj>
          <w:docPartGallery w:val="Table of Contents"/>
          <w:docPartUnique/>
        </w:docPartObj>
      </w:sdtPr>
      <w:sdtEndPr>
        <w:rPr>
          <w:noProof/>
        </w:rPr>
      </w:sdtEndPr>
      <w:sdtContent>
        <w:p w14:paraId="69FB3980" w14:textId="77777777" w:rsidR="00743EB1" w:rsidRDefault="00743EB1">
          <w:pPr>
            <w:pStyle w:val="Innehllsfrteckningsrubrik"/>
          </w:pPr>
          <w:r>
            <w:t>Table of Contents</w:t>
          </w:r>
        </w:p>
        <w:p w14:paraId="65D9C654" w14:textId="77777777" w:rsidR="00743EB1" w:rsidRDefault="00743EB1" w:rsidP="00743EB1">
          <w:r>
            <w:rPr>
              <w:b/>
            </w:rPr>
            <w:fldChar w:fldCharType="begin"/>
          </w:r>
          <w:r>
            <w:instrText xml:space="preserve"> TOC \o "1-3" </w:instrText>
          </w:r>
          <w:r>
            <w:rPr>
              <w:b/>
            </w:rPr>
            <w:fldChar w:fldCharType="separate"/>
          </w:r>
          <w:r w:rsidR="005343E4">
            <w:rPr>
              <w:noProof/>
            </w:rPr>
            <w:t>Det gick inte att hitta några poster för innehållsförteckningen.</w:t>
          </w:r>
          <w:r w:rsidR="005343E4">
            <w:rPr>
              <w:b/>
              <w:noProof/>
            </w:rPr>
            <w:br/>
            <w:t>Markera de ord i dokumentet som du vill ta med i innehållsförteckningen och välj sedan ett rubrikformat under Format på fliken Start. Upprepa detta för varje rubrik som du vill ta med och infoga sedan innehållsförteckningen i dokumentet. Om du vill skapa en innehållsförteckning manuellt pekar du på ett format under Innehållsförteckning på fliken Dokumentelement och klicka sedan på nedpilen. Klicka på något av formaten under Manuell innehållsförteckning och anger sedan posterna manuellt.</w:t>
          </w:r>
          <w:r>
            <w:rPr>
              <w:caps/>
              <w:sz w:val="22"/>
              <w:szCs w:val="22"/>
            </w:rPr>
            <w:fldChar w:fldCharType="end"/>
          </w:r>
        </w:p>
      </w:sdtContent>
    </w:sdt>
    <w:p w14:paraId="6E9A74C1" w14:textId="77777777" w:rsidR="00DC2D99" w:rsidRDefault="00DC2D99" w:rsidP="005343E4">
      <w:pPr>
        <w:rPr>
          <w:lang w:val="en-US"/>
        </w:rPr>
      </w:pPr>
    </w:p>
    <w:p w14:paraId="114F55D2" w14:textId="77777777" w:rsidR="006A177B" w:rsidRPr="004E0A86" w:rsidRDefault="006A177B" w:rsidP="004E0A86">
      <w:pPr>
        <w:rPr>
          <w:lang w:val="en-US"/>
        </w:rPr>
      </w:pPr>
    </w:p>
    <w:p w14:paraId="2B9C1F93" w14:textId="77777777" w:rsidR="006A177B" w:rsidRPr="00ED40A4" w:rsidRDefault="006A177B" w:rsidP="006A177B">
      <w:pPr>
        <w:pStyle w:val="Liststycke"/>
        <w:numPr>
          <w:ilvl w:val="0"/>
          <w:numId w:val="4"/>
        </w:numPr>
        <w:rPr>
          <w:lang w:val="en-US"/>
        </w:rPr>
      </w:pPr>
      <w:r w:rsidRPr="00ED40A4">
        <w:rPr>
          <w:lang w:val="en-US"/>
        </w:rPr>
        <w:t xml:space="preserve">Guidelines: Just enough documentation that it makes sense – documentation (not 20 page manual – just enough pages/words) – no page amount to fill – just motivate </w:t>
      </w:r>
    </w:p>
    <w:p w14:paraId="55B27E48" w14:textId="77777777" w:rsidR="006A177B" w:rsidRDefault="006A177B" w:rsidP="005343E4">
      <w:pPr>
        <w:rPr>
          <w:lang w:val="en-US"/>
        </w:rPr>
      </w:pPr>
    </w:p>
    <w:p w14:paraId="24F121A0" w14:textId="77777777" w:rsidR="004E0A86" w:rsidRPr="00BE713C" w:rsidRDefault="004E0A86" w:rsidP="004E0A86">
      <w:pPr>
        <w:rPr>
          <w:b/>
          <w:sz w:val="20"/>
          <w:lang w:val="en-US"/>
        </w:rPr>
      </w:pPr>
      <w:r w:rsidRPr="00BE713C">
        <w:rPr>
          <w:b/>
          <w:sz w:val="20"/>
          <w:lang w:val="en-US"/>
        </w:rPr>
        <w:t>30% grade – ”final acceptance test by a customer”</w:t>
      </w:r>
    </w:p>
    <w:p w14:paraId="51A3C773" w14:textId="77777777" w:rsidR="004E0A86" w:rsidRPr="00BE713C" w:rsidRDefault="004E0A86" w:rsidP="004E0A86">
      <w:pPr>
        <w:pStyle w:val="Liststycke"/>
        <w:numPr>
          <w:ilvl w:val="0"/>
          <w:numId w:val="5"/>
        </w:numPr>
        <w:spacing w:after="160" w:line="259" w:lineRule="auto"/>
        <w:rPr>
          <w:sz w:val="20"/>
        </w:rPr>
      </w:pPr>
      <w:r w:rsidRPr="00BE713C">
        <w:rPr>
          <w:sz w:val="20"/>
        </w:rPr>
        <w:t>Initial vision</w:t>
      </w:r>
    </w:p>
    <w:p w14:paraId="132755D4"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“good” it was</w:t>
      </w:r>
    </w:p>
    <w:p w14:paraId="671471B1"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That we kept to the initial vision</w:t>
      </w:r>
    </w:p>
    <w:p w14:paraId="165A7EAD"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User stories</w:t>
      </w:r>
    </w:p>
    <w:p w14:paraId="28BA717D"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“good” they were</w:t>
      </w:r>
    </w:p>
    <w:p w14:paraId="13A09C8F"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well they capture the vision</w:t>
      </w:r>
    </w:p>
    <w:p w14:paraId="13A2CCC1"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How they were realized in the application</w:t>
      </w:r>
    </w:p>
    <w:p w14:paraId="6795C16E"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Any non-functional requirements expressed as user stories “will be taken into account when determining ‘goodness’”</w:t>
      </w:r>
    </w:p>
    <w:p w14:paraId="772A9770"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General qualities</w:t>
      </w:r>
    </w:p>
    <w:p w14:paraId="380094E8"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Performance</w:t>
      </w:r>
    </w:p>
    <w:p w14:paraId="095D4D72"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Usability</w:t>
      </w:r>
    </w:p>
    <w:p w14:paraId="5B70B4A0"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Stability</w:t>
      </w:r>
    </w:p>
    <w:p w14:paraId="0DCE5065"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Makes sense for the domain</w:t>
      </w:r>
    </w:p>
    <w:p w14:paraId="3EEEE63E" w14:textId="77777777" w:rsidR="004E0A86" w:rsidRPr="00BE713C" w:rsidRDefault="004E0A86" w:rsidP="004E0A86">
      <w:pPr>
        <w:rPr>
          <w:b/>
          <w:sz w:val="20"/>
          <w:lang w:val="en-US"/>
        </w:rPr>
      </w:pPr>
      <w:r w:rsidRPr="00BE713C">
        <w:rPr>
          <w:b/>
          <w:sz w:val="20"/>
          <w:lang w:val="en-US"/>
        </w:rPr>
        <w:t>10% grade – ”</w:t>
      </w:r>
      <w:r w:rsidRPr="00BE713C">
        <w:rPr>
          <w:b/>
          <w:sz w:val="20"/>
        </w:rPr>
        <w:t>design</w:t>
      </w:r>
      <w:r w:rsidRPr="00BE713C">
        <w:rPr>
          <w:b/>
          <w:sz w:val="20"/>
          <w:lang w:val="en-US"/>
        </w:rPr>
        <w:t xml:space="preserve"> decisions”</w:t>
      </w:r>
    </w:p>
    <w:p w14:paraId="6E03B129" w14:textId="77777777" w:rsidR="004E0A86" w:rsidRPr="00BE713C" w:rsidRDefault="004E0A86" w:rsidP="004E0A86">
      <w:pPr>
        <w:pStyle w:val="Liststycke"/>
        <w:numPr>
          <w:ilvl w:val="0"/>
          <w:numId w:val="5"/>
        </w:numPr>
        <w:spacing w:after="160" w:line="259" w:lineRule="auto"/>
        <w:rPr>
          <w:sz w:val="20"/>
          <w:lang w:val="en-US"/>
        </w:rPr>
      </w:pPr>
      <w:r w:rsidRPr="00BE713C">
        <w:rPr>
          <w:sz w:val="20"/>
          <w:lang w:val="en-US"/>
        </w:rPr>
        <w:t>Design elements - UI, classes, packages, external dependencies (libraries, services (Google API)))</w:t>
      </w:r>
    </w:p>
    <w:p w14:paraId="1EB06D87"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Well motivated by user stories</w:t>
      </w:r>
    </w:p>
    <w:p w14:paraId="7166A2CA"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Well motivated by application needs</w:t>
      </w:r>
    </w:p>
    <w:p w14:paraId="7FCE3B31" w14:textId="77777777" w:rsidR="004E0A86" w:rsidRPr="00BE713C" w:rsidRDefault="004E0A86" w:rsidP="004E0A86">
      <w:pPr>
        <w:rPr>
          <w:b/>
          <w:sz w:val="20"/>
          <w:lang w:val="en-US"/>
        </w:rPr>
      </w:pPr>
      <w:r w:rsidRPr="00BE713C">
        <w:rPr>
          <w:b/>
          <w:sz w:val="20"/>
          <w:lang w:val="en-US"/>
        </w:rPr>
        <w:t>15% grade – ”documentation and testing”</w:t>
      </w:r>
    </w:p>
    <w:p w14:paraId="25C1BC37" w14:textId="77777777" w:rsidR="004E0A86" w:rsidRPr="00BE713C" w:rsidRDefault="004E0A86" w:rsidP="004E0A86">
      <w:pPr>
        <w:pStyle w:val="Liststycke"/>
        <w:numPr>
          <w:ilvl w:val="0"/>
          <w:numId w:val="5"/>
        </w:numPr>
        <w:spacing w:after="160" w:line="259" w:lineRule="auto"/>
        <w:rPr>
          <w:sz w:val="20"/>
        </w:rPr>
      </w:pPr>
      <w:r w:rsidRPr="00BE713C">
        <w:rPr>
          <w:sz w:val="20"/>
        </w:rPr>
        <w:t>Documentation</w:t>
      </w:r>
    </w:p>
    <w:p w14:paraId="145E55BC"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Major design decision (external dependencies etc)</w:t>
      </w:r>
    </w:p>
    <w:p w14:paraId="020BD947" w14:textId="77777777" w:rsidR="004E0A86" w:rsidRPr="00BE713C" w:rsidRDefault="004E0A86" w:rsidP="004E0A86">
      <w:pPr>
        <w:pStyle w:val="Liststycke"/>
        <w:numPr>
          <w:ilvl w:val="1"/>
          <w:numId w:val="5"/>
        </w:numPr>
        <w:spacing w:after="160" w:line="259" w:lineRule="auto"/>
        <w:rPr>
          <w:sz w:val="20"/>
          <w:lang w:val="en-US"/>
        </w:rPr>
      </w:pPr>
      <w:r w:rsidRPr="00BE713C">
        <w:rPr>
          <w:sz w:val="20"/>
          <w:lang w:val="en-US"/>
        </w:rPr>
        <w:t>Tests for user stories</w:t>
      </w:r>
    </w:p>
    <w:p w14:paraId="1B9B3351" w14:textId="77777777" w:rsidR="004E0A86" w:rsidRPr="00BE713C" w:rsidRDefault="004E0A86" w:rsidP="004E0A86">
      <w:pPr>
        <w:pStyle w:val="Liststycke"/>
        <w:numPr>
          <w:ilvl w:val="2"/>
          <w:numId w:val="5"/>
        </w:numPr>
        <w:spacing w:after="160" w:line="259" w:lineRule="auto"/>
        <w:rPr>
          <w:sz w:val="20"/>
          <w:lang w:val="en-US"/>
        </w:rPr>
      </w:pPr>
      <w:r w:rsidRPr="00BE713C">
        <w:rPr>
          <w:sz w:val="20"/>
          <w:lang w:val="en-US"/>
        </w:rPr>
        <w:t xml:space="preserve">Through: user stories, source code, other artefacts </w:t>
      </w:r>
    </w:p>
    <w:p w14:paraId="3BA37F6D" w14:textId="06803C36" w:rsidR="006A177B" w:rsidRDefault="004E0A86" w:rsidP="005343E4">
      <w:pPr>
        <w:rPr>
          <w:lang w:val="en-US"/>
        </w:rPr>
      </w:pPr>
      <w:r>
        <w:rPr>
          <w:lang w:val="en-US"/>
        </w:rPr>
        <w:t>(30 % Development process – Post-mortem.</w:t>
      </w:r>
    </w:p>
    <w:p w14:paraId="69734739" w14:textId="39CAACDB" w:rsidR="004E0A86" w:rsidRDefault="004E0A86" w:rsidP="005343E4">
      <w:pPr>
        <w:rPr>
          <w:lang w:val="en-US"/>
        </w:rPr>
      </w:pPr>
      <w:r>
        <w:rPr>
          <w:lang w:val="en-US"/>
        </w:rPr>
        <w:t>15 % Development and Code quality – The code itself)</w:t>
      </w:r>
    </w:p>
    <w:p w14:paraId="203FA0C1" w14:textId="77777777" w:rsidR="004E0A86" w:rsidRDefault="004E0A86" w:rsidP="005343E4">
      <w:pPr>
        <w:rPr>
          <w:lang w:val="en-US"/>
        </w:rPr>
      </w:pPr>
    </w:p>
    <w:p w14:paraId="143754A1" w14:textId="542A4ECE" w:rsidR="00C248B1" w:rsidRDefault="00C248B1" w:rsidP="005343E4">
      <w:pPr>
        <w:rPr>
          <w:lang w:val="en-US"/>
        </w:rPr>
      </w:pPr>
      <w:r>
        <w:rPr>
          <w:lang w:val="en-US"/>
        </w:rPr>
        <w:t xml:space="preserve">Föresläsning 1, process, ev. </w:t>
      </w:r>
      <w:r w:rsidR="00E36866">
        <w:rPr>
          <w:lang w:val="en-US"/>
        </w:rPr>
        <w:t>endast f</w:t>
      </w:r>
      <w:r>
        <w:rPr>
          <w:lang w:val="en-US"/>
        </w:rPr>
        <w:t>ör post-mortem rapport:</w:t>
      </w:r>
    </w:p>
    <w:p w14:paraId="29B64F59" w14:textId="3D83D870" w:rsidR="00C248B1" w:rsidRDefault="00C248B1" w:rsidP="005343E4">
      <w:pPr>
        <w:rPr>
          <w:lang w:val="en-US"/>
        </w:rPr>
      </w:pPr>
      <w:r>
        <w:rPr>
          <w:noProof/>
          <w:lang w:val="sv-SE"/>
        </w:rPr>
        <w:drawing>
          <wp:inline distT="0" distB="0" distL="0" distR="0" wp14:anchorId="33B5C0EB" wp14:editId="3C5C0444">
            <wp:extent cx="2853781" cy="2415988"/>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15" cy="2416440"/>
                    </a:xfrm>
                    <a:prstGeom prst="rect">
                      <a:avLst/>
                    </a:prstGeom>
                    <a:noFill/>
                    <a:ln>
                      <a:noFill/>
                    </a:ln>
                  </pic:spPr>
                </pic:pic>
              </a:graphicData>
            </a:graphic>
          </wp:inline>
        </w:drawing>
      </w:r>
    </w:p>
    <w:p w14:paraId="2DBF25B4" w14:textId="35008528" w:rsidR="00C248B1" w:rsidRDefault="00C248B1" w:rsidP="005343E4">
      <w:pPr>
        <w:rPr>
          <w:lang w:val="en-US"/>
        </w:rPr>
      </w:pPr>
      <w:r>
        <w:rPr>
          <w:noProof/>
          <w:lang w:val="sv-SE"/>
        </w:rPr>
        <w:drawing>
          <wp:inline distT="0" distB="0" distL="0" distR="0" wp14:anchorId="19CB9BA1" wp14:editId="57D5B79D">
            <wp:extent cx="2841536" cy="2189843"/>
            <wp:effectExtent l="0" t="0" r="381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220" cy="2190370"/>
                    </a:xfrm>
                    <a:prstGeom prst="rect">
                      <a:avLst/>
                    </a:prstGeom>
                    <a:noFill/>
                    <a:ln>
                      <a:noFill/>
                    </a:ln>
                  </pic:spPr>
                </pic:pic>
              </a:graphicData>
            </a:graphic>
          </wp:inline>
        </w:drawing>
      </w:r>
    </w:p>
    <w:p w14:paraId="28B1CDD6" w14:textId="7CB5736E" w:rsidR="00C248B1" w:rsidRDefault="00C248B1" w:rsidP="005343E4">
      <w:pPr>
        <w:rPr>
          <w:lang w:val="en-US"/>
        </w:rPr>
      </w:pPr>
      <w:r>
        <w:rPr>
          <w:noProof/>
          <w:lang w:val="sv-SE"/>
        </w:rPr>
        <w:drawing>
          <wp:inline distT="0" distB="0" distL="0" distR="0" wp14:anchorId="5D2B7FE4" wp14:editId="497365A4">
            <wp:extent cx="5756910" cy="2224763"/>
            <wp:effectExtent l="0" t="0" r="8890" b="1079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224763"/>
                    </a:xfrm>
                    <a:prstGeom prst="rect">
                      <a:avLst/>
                    </a:prstGeom>
                    <a:noFill/>
                    <a:ln>
                      <a:noFill/>
                    </a:ln>
                  </pic:spPr>
                </pic:pic>
              </a:graphicData>
            </a:graphic>
          </wp:inline>
        </w:drawing>
      </w:r>
    </w:p>
    <w:p w14:paraId="4406C7AE" w14:textId="77777777" w:rsidR="004E0A86" w:rsidRDefault="004E0A86" w:rsidP="005343E4">
      <w:pPr>
        <w:rPr>
          <w:lang w:val="en-US"/>
        </w:rPr>
      </w:pPr>
    </w:p>
    <w:p w14:paraId="38B66AD8" w14:textId="0A223B57" w:rsidR="00E85A3C" w:rsidRDefault="00E85A3C" w:rsidP="00FE7C5C">
      <w:pPr>
        <w:rPr>
          <w:lang w:val="sv-SE"/>
        </w:rPr>
      </w:pPr>
      <w:r>
        <w:rPr>
          <w:lang w:val="sv-SE"/>
        </w:rPr>
        <w:t>Föreläsning 2.</w:t>
      </w:r>
    </w:p>
    <w:p w14:paraId="1A738050" w14:textId="4755BA53" w:rsidR="00E85A3C" w:rsidRPr="00E85A3C" w:rsidRDefault="00E85A3C" w:rsidP="00E85A3C">
      <w:pPr>
        <w:rPr>
          <w:lang w:val="sv-SE"/>
        </w:rPr>
      </w:pPr>
      <w:r w:rsidRPr="00E85A3C">
        <w:rPr>
          <w:lang w:val="sv-SE"/>
        </w:rPr>
        <w:t>Agile Manifesto</w:t>
      </w:r>
    </w:p>
    <w:p w14:paraId="5C0E37A8" w14:textId="77777777" w:rsidR="00E85A3C" w:rsidRPr="00E85A3C" w:rsidRDefault="00E85A3C" w:rsidP="00E85A3C">
      <w:pPr>
        <w:rPr>
          <w:lang w:val="sv-SE"/>
        </w:rPr>
      </w:pPr>
      <w:r w:rsidRPr="00E85A3C">
        <w:rPr>
          <w:b/>
          <w:bCs/>
          <w:lang w:val="sv-SE"/>
        </w:rPr>
        <w:t xml:space="preserve">Individuals and interactions </w:t>
      </w:r>
      <w:r w:rsidRPr="00E85A3C">
        <w:rPr>
          <w:lang w:val="sv-SE"/>
        </w:rPr>
        <w:t>over processes and tools</w:t>
      </w:r>
    </w:p>
    <w:p w14:paraId="287A0385" w14:textId="77777777" w:rsidR="00E85A3C" w:rsidRPr="00E85A3C" w:rsidRDefault="00E85A3C" w:rsidP="00E85A3C">
      <w:pPr>
        <w:rPr>
          <w:lang w:val="sv-SE"/>
        </w:rPr>
      </w:pPr>
      <w:r w:rsidRPr="00E85A3C">
        <w:rPr>
          <w:b/>
          <w:bCs/>
          <w:lang w:val="sv-SE"/>
        </w:rPr>
        <w:t xml:space="preserve">Working software </w:t>
      </w:r>
      <w:r w:rsidRPr="00E85A3C">
        <w:rPr>
          <w:lang w:val="sv-SE"/>
        </w:rPr>
        <w:t>over comprehensive documentation</w:t>
      </w:r>
    </w:p>
    <w:p w14:paraId="6BE5D6D6" w14:textId="77777777" w:rsidR="00E85A3C" w:rsidRPr="00E85A3C" w:rsidRDefault="00E85A3C" w:rsidP="00E85A3C">
      <w:pPr>
        <w:rPr>
          <w:lang w:val="sv-SE"/>
        </w:rPr>
      </w:pPr>
      <w:r w:rsidRPr="00E85A3C">
        <w:rPr>
          <w:b/>
          <w:bCs/>
          <w:lang w:val="sv-SE"/>
        </w:rPr>
        <w:t xml:space="preserve">Customer collaboration </w:t>
      </w:r>
      <w:r w:rsidRPr="00E85A3C">
        <w:rPr>
          <w:lang w:val="sv-SE"/>
        </w:rPr>
        <w:t>over contract negotiation</w:t>
      </w:r>
    </w:p>
    <w:p w14:paraId="6B6FC18E" w14:textId="77777777" w:rsidR="00E85A3C" w:rsidRPr="00E85A3C" w:rsidRDefault="00E85A3C" w:rsidP="00E85A3C">
      <w:pPr>
        <w:rPr>
          <w:lang w:val="sv-SE"/>
        </w:rPr>
      </w:pPr>
      <w:r w:rsidRPr="00E85A3C">
        <w:rPr>
          <w:b/>
          <w:bCs/>
          <w:lang w:val="sv-SE"/>
        </w:rPr>
        <w:t xml:space="preserve">Responding to change </w:t>
      </w:r>
      <w:r w:rsidRPr="00E85A3C">
        <w:rPr>
          <w:lang w:val="sv-SE"/>
        </w:rPr>
        <w:t>over following a plan</w:t>
      </w:r>
    </w:p>
    <w:p w14:paraId="3961617E" w14:textId="77777777" w:rsidR="00E85A3C" w:rsidRPr="00D94549" w:rsidRDefault="00E85A3C" w:rsidP="00E85A3C">
      <w:pPr>
        <w:rPr>
          <w:iCs/>
          <w:lang w:val="sv-SE"/>
        </w:rPr>
      </w:pPr>
      <w:r w:rsidRPr="00E85A3C">
        <w:rPr>
          <w:i/>
          <w:iCs/>
          <w:lang w:val="sv-SE"/>
        </w:rPr>
        <w:t>“That is, while there is value in the items on the right, we value the items on the left more.”</w:t>
      </w:r>
    </w:p>
    <w:p w14:paraId="3E934E80" w14:textId="4989A945" w:rsidR="00D94549" w:rsidRDefault="00D94549" w:rsidP="00E85A3C">
      <w:pPr>
        <w:rPr>
          <w:iCs/>
          <w:lang w:val="sv-SE"/>
        </w:rPr>
      </w:pPr>
      <w:r w:rsidRPr="00D94549">
        <w:rPr>
          <w:iCs/>
          <w:lang w:val="sv-SE"/>
        </w:rPr>
        <w:t xml:space="preserve">Early, continous </w:t>
      </w:r>
      <w:r>
        <w:rPr>
          <w:iCs/>
          <w:lang w:val="sv-SE"/>
        </w:rPr>
        <w:t xml:space="preserve">working </w:t>
      </w:r>
      <w:r w:rsidRPr="00D94549">
        <w:rPr>
          <w:iCs/>
          <w:lang w:val="sv-SE"/>
        </w:rPr>
        <w:t>delivery, welcome change in requirements, even late in development</w:t>
      </w:r>
      <w:r>
        <w:rPr>
          <w:iCs/>
          <w:lang w:val="sv-SE"/>
        </w:rPr>
        <w:t>.</w:t>
      </w:r>
    </w:p>
    <w:p w14:paraId="282FB6EF" w14:textId="412F899E" w:rsidR="00D94549" w:rsidRDefault="00D94549" w:rsidP="00E85A3C">
      <w:pPr>
        <w:rPr>
          <w:iCs/>
          <w:lang w:val="sv-SE"/>
        </w:rPr>
      </w:pPr>
      <w:r>
        <w:rPr>
          <w:iCs/>
          <w:lang w:val="sv-SE"/>
        </w:rPr>
        <w:t>Developers and business ppl work together daily.</w:t>
      </w:r>
    </w:p>
    <w:p w14:paraId="2FA9484B" w14:textId="0C4729E2" w:rsidR="00D94549" w:rsidRDefault="00D94549" w:rsidP="00E85A3C">
      <w:pPr>
        <w:rPr>
          <w:iCs/>
          <w:lang w:val="sv-SE"/>
        </w:rPr>
      </w:pPr>
      <w:r>
        <w:rPr>
          <w:iCs/>
          <w:lang w:val="sv-SE"/>
        </w:rPr>
        <w:t>Face-to-face communication important – best.</w:t>
      </w:r>
    </w:p>
    <w:p w14:paraId="12AD4022" w14:textId="680F4A0C" w:rsidR="00D94549" w:rsidRDefault="00D94549" w:rsidP="00E85A3C">
      <w:pPr>
        <w:rPr>
          <w:iCs/>
          <w:lang w:val="sv-SE"/>
        </w:rPr>
      </w:pPr>
      <w:r>
        <w:rPr>
          <w:iCs/>
          <w:lang w:val="sv-SE"/>
        </w:rPr>
        <w:t>Working software = primary measure of progress</w:t>
      </w:r>
    </w:p>
    <w:p w14:paraId="1B821293" w14:textId="518548FD" w:rsidR="00D94549" w:rsidRDefault="00D94549" w:rsidP="00E85A3C">
      <w:pPr>
        <w:rPr>
          <w:iCs/>
          <w:lang w:val="sv-SE"/>
        </w:rPr>
      </w:pPr>
      <w:r>
        <w:rPr>
          <w:iCs/>
          <w:lang w:val="sv-SE"/>
        </w:rPr>
        <w:t>Constant developing pace.</w:t>
      </w:r>
    </w:p>
    <w:p w14:paraId="2D98947D" w14:textId="277C1DDA" w:rsidR="00D94549" w:rsidRDefault="00D94549" w:rsidP="00E85A3C">
      <w:pPr>
        <w:rPr>
          <w:iCs/>
          <w:lang w:val="sv-SE"/>
        </w:rPr>
      </w:pPr>
      <w:r>
        <w:rPr>
          <w:iCs/>
          <w:lang w:val="sv-SE"/>
        </w:rPr>
        <w:t>Simplicity, quiality.</w:t>
      </w:r>
    </w:p>
    <w:p w14:paraId="73408D85" w14:textId="77777777" w:rsidR="00D94549" w:rsidRPr="00D94549" w:rsidRDefault="00D94549" w:rsidP="00D94549">
      <w:pPr>
        <w:rPr>
          <w:iCs/>
          <w:lang w:val="sv-SE"/>
        </w:rPr>
      </w:pPr>
      <w:r w:rsidRPr="00D94549">
        <w:rPr>
          <w:iCs/>
          <w:lang w:val="sv-SE"/>
        </w:rPr>
        <w:t>The best architectures, requirements, and designs emerge from self-organizing teams.</w:t>
      </w:r>
    </w:p>
    <w:p w14:paraId="014DF9FD" w14:textId="5F91FDD9" w:rsidR="00D94549" w:rsidRPr="00D94549" w:rsidRDefault="00D94549" w:rsidP="00E85A3C">
      <w:pPr>
        <w:rPr>
          <w:lang w:val="sv-SE"/>
        </w:rPr>
      </w:pPr>
      <w:r>
        <w:rPr>
          <w:iCs/>
          <w:lang w:val="sv-SE"/>
        </w:rPr>
        <w:t>Reflections regularly to improve the groups working methods.</w:t>
      </w:r>
    </w:p>
    <w:p w14:paraId="7EB89467" w14:textId="211E8544" w:rsidR="00E85A3C" w:rsidRDefault="00D94549" w:rsidP="00FE7C5C">
      <w:pPr>
        <w:rPr>
          <w:lang w:val="sv-SE"/>
        </w:rPr>
      </w:pPr>
      <w:r>
        <w:rPr>
          <w:lang w:val="sv-SE"/>
        </w:rPr>
        <w:t>Ppl primary drivers, focus on effectiveness</w:t>
      </w:r>
    </w:p>
    <w:p w14:paraId="2AEB4417" w14:textId="77777777" w:rsidR="00D94549" w:rsidRDefault="00D94549" w:rsidP="00FE7C5C">
      <w:pPr>
        <w:rPr>
          <w:lang w:val="sv-SE"/>
        </w:rPr>
      </w:pPr>
    </w:p>
    <w:p w14:paraId="1E9FFDA6" w14:textId="7AD2943B" w:rsidR="00D94549" w:rsidRPr="005F4662" w:rsidRDefault="00D94549" w:rsidP="00FE7C5C">
      <w:pPr>
        <w:rPr>
          <w:b/>
          <w:sz w:val="32"/>
          <w:lang w:val="sv-SE"/>
        </w:rPr>
      </w:pPr>
      <w:r w:rsidRPr="005F4662">
        <w:rPr>
          <w:b/>
          <w:sz w:val="32"/>
          <w:lang w:val="sv-SE"/>
        </w:rPr>
        <w:t xml:space="preserve">Scrum </w:t>
      </w:r>
    </w:p>
    <w:p w14:paraId="7B8D8DD9" w14:textId="77777777" w:rsidR="00D94549" w:rsidRPr="005F4662" w:rsidRDefault="00D94549" w:rsidP="00FE7C5C">
      <w:pPr>
        <w:rPr>
          <w:b/>
          <w:lang w:val="sv-SE"/>
        </w:rPr>
      </w:pPr>
    </w:p>
    <w:p w14:paraId="0087A5C3" w14:textId="6BB27BC6" w:rsidR="00D94549" w:rsidRPr="005F4662" w:rsidRDefault="00D94549" w:rsidP="00FE7C5C">
      <w:pPr>
        <w:rPr>
          <w:b/>
          <w:lang w:val="sv-SE"/>
        </w:rPr>
      </w:pPr>
      <w:r w:rsidRPr="005F4662">
        <w:rPr>
          <w:b/>
          <w:lang w:val="sv-SE"/>
        </w:rPr>
        <w:t>Committed:</w:t>
      </w:r>
    </w:p>
    <w:p w14:paraId="3466ED83" w14:textId="3639DEE9" w:rsidR="00D94549" w:rsidRDefault="00D94549" w:rsidP="00FE7C5C">
      <w:pPr>
        <w:rPr>
          <w:lang w:val="sv-SE"/>
        </w:rPr>
      </w:pPr>
      <w:r>
        <w:rPr>
          <w:lang w:val="sv-SE"/>
        </w:rPr>
        <w:t>Product owner, Scrum master, Scrum Team</w:t>
      </w:r>
    </w:p>
    <w:p w14:paraId="66F8CB8A" w14:textId="77777777" w:rsidR="00D94549" w:rsidRDefault="00D94549" w:rsidP="00FE7C5C">
      <w:pPr>
        <w:rPr>
          <w:lang w:val="sv-SE"/>
        </w:rPr>
      </w:pPr>
      <w:r w:rsidRPr="004A2659">
        <w:rPr>
          <w:b/>
          <w:lang w:val="sv-SE"/>
        </w:rPr>
        <w:t>Involved</w:t>
      </w:r>
      <w:r>
        <w:rPr>
          <w:lang w:val="sv-SE"/>
        </w:rPr>
        <w:t>:</w:t>
      </w:r>
    </w:p>
    <w:p w14:paraId="68343749" w14:textId="6E893A24" w:rsidR="00D94549" w:rsidRDefault="00D94549" w:rsidP="00FE7C5C">
      <w:pPr>
        <w:rPr>
          <w:lang w:val="sv-SE"/>
        </w:rPr>
      </w:pPr>
      <w:r>
        <w:rPr>
          <w:lang w:val="sv-SE"/>
        </w:rPr>
        <w:t>Stakeholders, users</w:t>
      </w:r>
    </w:p>
    <w:p w14:paraId="492DA8DA" w14:textId="77777777" w:rsidR="00E85A3C" w:rsidRPr="005F4662" w:rsidRDefault="00E85A3C" w:rsidP="00FE7C5C">
      <w:pPr>
        <w:rPr>
          <w:b/>
          <w:lang w:val="sv-SE"/>
        </w:rPr>
      </w:pPr>
    </w:p>
    <w:p w14:paraId="55C44CC7" w14:textId="01EE7585" w:rsidR="005758F8" w:rsidRPr="005758F8" w:rsidRDefault="004A2659" w:rsidP="004A2659">
      <w:pPr>
        <w:rPr>
          <w:lang w:val="sv-SE"/>
        </w:rPr>
      </w:pPr>
      <w:r>
        <w:rPr>
          <w:b/>
          <w:lang w:val="sv-SE"/>
        </w:rPr>
        <w:t>Slide 31-49 – gå igenom, viktig info och mindre viktiga detaljer</w:t>
      </w:r>
    </w:p>
    <w:p w14:paraId="66D0EE7B" w14:textId="77777777" w:rsidR="005758F8" w:rsidRDefault="005758F8" w:rsidP="00FE7C5C">
      <w:pPr>
        <w:rPr>
          <w:lang w:val="sv-SE"/>
        </w:rPr>
      </w:pPr>
    </w:p>
    <w:p w14:paraId="3FA0D511" w14:textId="181AD40E" w:rsidR="008E23D7" w:rsidRDefault="008E23D7" w:rsidP="00FE7C5C">
      <w:pPr>
        <w:rPr>
          <w:lang w:val="sv-SE"/>
        </w:rPr>
      </w:pPr>
      <w:r>
        <w:rPr>
          <w:lang w:val="sv-SE"/>
        </w:rPr>
        <w:t>XP:</w:t>
      </w:r>
    </w:p>
    <w:p w14:paraId="6AE8B103" w14:textId="0083AE0C" w:rsidR="005758F8" w:rsidRDefault="008E23D7" w:rsidP="00FE7C5C">
      <w:pPr>
        <w:rPr>
          <w:lang w:val="sv-SE"/>
        </w:rPr>
      </w:pPr>
      <w:r>
        <w:rPr>
          <w:noProof/>
          <w:lang w:val="sv-SE"/>
        </w:rPr>
        <w:drawing>
          <wp:inline distT="0" distB="0" distL="0" distR="0" wp14:anchorId="1DC1DD82" wp14:editId="464AAFCD">
            <wp:extent cx="3653881" cy="2428127"/>
            <wp:effectExtent l="0" t="0" r="3810" b="1079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4283" cy="2428394"/>
                    </a:xfrm>
                    <a:prstGeom prst="rect">
                      <a:avLst/>
                    </a:prstGeom>
                    <a:noFill/>
                    <a:ln>
                      <a:noFill/>
                    </a:ln>
                  </pic:spPr>
                </pic:pic>
              </a:graphicData>
            </a:graphic>
          </wp:inline>
        </w:drawing>
      </w:r>
    </w:p>
    <w:p w14:paraId="1806181D" w14:textId="3CD7D8B1" w:rsidR="008E23D7" w:rsidRDefault="008E23D7" w:rsidP="00FE7C5C">
      <w:pPr>
        <w:rPr>
          <w:lang w:val="sv-SE"/>
        </w:rPr>
      </w:pPr>
      <w:r>
        <w:rPr>
          <w:lang w:val="sv-SE"/>
        </w:rPr>
        <w:t>Customer tests</w:t>
      </w:r>
    </w:p>
    <w:p w14:paraId="7BDBB19A" w14:textId="4DA8753A" w:rsidR="005758F8" w:rsidRDefault="008E23D7" w:rsidP="00FE7C5C">
      <w:pPr>
        <w:rPr>
          <w:lang w:val="sv-SE"/>
        </w:rPr>
      </w:pPr>
      <w:r>
        <w:rPr>
          <w:noProof/>
          <w:lang w:val="sv-SE"/>
        </w:rPr>
        <w:drawing>
          <wp:inline distT="0" distB="0" distL="0" distR="0" wp14:anchorId="7C08CD9B" wp14:editId="7AAE9E91">
            <wp:extent cx="3882481" cy="806410"/>
            <wp:effectExtent l="0" t="0" r="3810" b="698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2588" cy="806432"/>
                    </a:xfrm>
                    <a:prstGeom prst="rect">
                      <a:avLst/>
                    </a:prstGeom>
                    <a:noFill/>
                    <a:ln>
                      <a:noFill/>
                    </a:ln>
                  </pic:spPr>
                </pic:pic>
              </a:graphicData>
            </a:graphic>
          </wp:inline>
        </w:drawing>
      </w:r>
    </w:p>
    <w:p w14:paraId="7859D021" w14:textId="56869D6D" w:rsidR="005758F8" w:rsidRDefault="008E23D7" w:rsidP="00FE7C5C">
      <w:pPr>
        <w:rPr>
          <w:lang w:val="sv-SE"/>
        </w:rPr>
      </w:pPr>
      <w:r>
        <w:rPr>
          <w:lang w:val="sv-SE"/>
        </w:rPr>
        <w:t>User stories:</w:t>
      </w:r>
    </w:p>
    <w:p w14:paraId="611DA0CE" w14:textId="77777777" w:rsidR="008E23D7" w:rsidRPr="008E23D7" w:rsidRDefault="008E23D7" w:rsidP="008E23D7">
      <w:pPr>
        <w:rPr>
          <w:lang w:val="sv-SE"/>
        </w:rPr>
      </w:pPr>
      <w:r w:rsidRPr="008E23D7">
        <w:rPr>
          <w:lang w:val="sv-SE"/>
        </w:rPr>
        <w:t>One or more sentences in the everyday or business language</w:t>
      </w:r>
    </w:p>
    <w:p w14:paraId="48AED9B9" w14:textId="77777777" w:rsidR="008E23D7" w:rsidRPr="008E23D7" w:rsidRDefault="008E23D7" w:rsidP="008E23D7">
      <w:pPr>
        <w:rPr>
          <w:lang w:val="sv-SE"/>
        </w:rPr>
      </w:pPr>
      <w:r w:rsidRPr="008E23D7">
        <w:rPr>
          <w:lang w:val="sv-SE"/>
        </w:rPr>
        <w:t>Captures what a user does or needs to do as part of his or her job function</w:t>
      </w:r>
    </w:p>
    <w:p w14:paraId="76E374B5" w14:textId="77777777" w:rsidR="008E23D7" w:rsidRPr="008E23D7" w:rsidRDefault="008E23D7" w:rsidP="008E23D7">
      <w:pPr>
        <w:rPr>
          <w:lang w:val="sv-SE"/>
        </w:rPr>
      </w:pPr>
      <w:r w:rsidRPr="008E23D7">
        <w:rPr>
          <w:lang w:val="sv-SE"/>
        </w:rPr>
        <w:t>Quick way of handling requirements without formalized requirement documents</w:t>
      </w:r>
    </w:p>
    <w:p w14:paraId="0F01302E" w14:textId="77777777" w:rsidR="008E23D7" w:rsidRPr="008E23D7" w:rsidRDefault="008E23D7" w:rsidP="008E23D7">
      <w:pPr>
        <w:rPr>
          <w:lang w:val="sv-SE"/>
        </w:rPr>
      </w:pPr>
      <w:r w:rsidRPr="008E23D7">
        <w:rPr>
          <w:lang w:val="sv-SE"/>
        </w:rPr>
        <w:t>Respond faster to rapidly changing real- world requirements</w:t>
      </w:r>
    </w:p>
    <w:p w14:paraId="5F1D7463" w14:textId="77777777" w:rsidR="008E23D7" w:rsidRPr="008E23D7" w:rsidRDefault="008E23D7" w:rsidP="008E23D7">
      <w:pPr>
        <w:rPr>
          <w:lang w:val="sv-SE"/>
        </w:rPr>
      </w:pPr>
      <w:r w:rsidRPr="008E23D7">
        <w:rPr>
          <w:lang w:val="sv-SE"/>
        </w:rPr>
        <w:t>"As a &lt;role&gt;, I want &lt;goal/desire&gt; (so that &lt;benefit&gt;")</w:t>
      </w:r>
    </w:p>
    <w:p w14:paraId="0806E365" w14:textId="77777777" w:rsidR="008E23D7" w:rsidRPr="008E23D7" w:rsidRDefault="008E23D7" w:rsidP="008E23D7">
      <w:pPr>
        <w:rPr>
          <w:lang w:val="sv-SE"/>
        </w:rPr>
      </w:pPr>
      <w:r w:rsidRPr="008E23D7">
        <w:rPr>
          <w:lang w:val="sv-SE"/>
        </w:rPr>
        <w:t>"As &lt;who&gt; &lt;when&gt; &lt;where&gt;, I &lt;what&gt; because &lt;why&gt;."</w:t>
      </w:r>
    </w:p>
    <w:p w14:paraId="0B4E3C9D" w14:textId="77777777" w:rsidR="008E23D7" w:rsidRPr="008E23D7" w:rsidRDefault="008E23D7" w:rsidP="008E23D7">
      <w:pPr>
        <w:rPr>
          <w:lang w:val="sv-SE"/>
        </w:rPr>
      </w:pPr>
      <w:r w:rsidRPr="008E23D7">
        <w:rPr>
          <w:i/>
          <w:iCs/>
          <w:lang w:val="sv-SE"/>
        </w:rPr>
        <w:t>“As a user, I want to search for my customers by their first and last names.”</w:t>
      </w:r>
    </w:p>
    <w:p w14:paraId="5377F8E0" w14:textId="77777777" w:rsidR="008E23D7" w:rsidRPr="008E23D7" w:rsidRDefault="008E23D7" w:rsidP="008E23D7">
      <w:pPr>
        <w:rPr>
          <w:lang w:val="sv-SE"/>
        </w:rPr>
      </w:pPr>
      <w:r w:rsidRPr="008E23D7">
        <w:rPr>
          <w:i/>
          <w:iCs/>
          <w:lang w:val="sv-SE"/>
        </w:rPr>
        <w:t>“As a user closing the application, I want to be prompted to save if I have made any change in my data since the last save.”</w:t>
      </w:r>
    </w:p>
    <w:p w14:paraId="5815C72B" w14:textId="7920F4A0" w:rsidR="008E23D7" w:rsidRDefault="008E23D7" w:rsidP="00FE7C5C">
      <w:pPr>
        <w:rPr>
          <w:lang w:val="sv-SE"/>
        </w:rPr>
      </w:pPr>
      <w:r>
        <w:rPr>
          <w:lang w:val="sv-SE"/>
        </w:rPr>
        <w:t>Beneftis with user stories:</w:t>
      </w:r>
    </w:p>
    <w:p w14:paraId="627A3A68" w14:textId="77777777" w:rsidR="008E23D7" w:rsidRPr="008E23D7" w:rsidRDefault="008E23D7" w:rsidP="008E23D7">
      <w:pPr>
        <w:rPr>
          <w:lang w:val="sv-SE"/>
        </w:rPr>
      </w:pPr>
      <w:r w:rsidRPr="008E23D7">
        <w:rPr>
          <w:lang w:val="sv-SE"/>
        </w:rPr>
        <w:t>Represent small chunks of business value that can be implemented in a period of days to weeks.</w:t>
      </w:r>
    </w:p>
    <w:p w14:paraId="7266BC8D" w14:textId="77777777" w:rsidR="008E23D7" w:rsidRPr="008E23D7" w:rsidRDefault="008E23D7" w:rsidP="008E23D7">
      <w:pPr>
        <w:rPr>
          <w:lang w:val="sv-SE"/>
        </w:rPr>
      </w:pPr>
      <w:r w:rsidRPr="008E23D7">
        <w:rPr>
          <w:lang w:val="sv-SE"/>
        </w:rPr>
        <w:t>Needing very little maintenance.</w:t>
      </w:r>
    </w:p>
    <w:p w14:paraId="6A5C6448" w14:textId="77777777" w:rsidR="008E23D7" w:rsidRPr="008E23D7" w:rsidRDefault="008E23D7" w:rsidP="008E23D7">
      <w:pPr>
        <w:rPr>
          <w:lang w:val="sv-SE"/>
        </w:rPr>
      </w:pPr>
      <w:r w:rsidRPr="008E23D7">
        <w:rPr>
          <w:lang w:val="sv-SE"/>
        </w:rPr>
        <w:t>Allowing projects to be broken into small increments.</w:t>
      </w:r>
    </w:p>
    <w:p w14:paraId="75801BA8" w14:textId="77777777" w:rsidR="008E23D7" w:rsidRPr="008E23D7" w:rsidRDefault="008E23D7" w:rsidP="008E23D7">
      <w:pPr>
        <w:rPr>
          <w:lang w:val="sv-SE"/>
        </w:rPr>
      </w:pPr>
      <w:r w:rsidRPr="008E23D7">
        <w:rPr>
          <w:lang w:val="sv-SE"/>
        </w:rPr>
        <w:t>Being suited to projects where the requirements are volatile or poorly understood. Iterations of discovery drive the refinement process.</w:t>
      </w:r>
    </w:p>
    <w:p w14:paraId="4EB205C0" w14:textId="77777777" w:rsidR="008E23D7" w:rsidRPr="008E23D7" w:rsidRDefault="008E23D7" w:rsidP="008E23D7">
      <w:pPr>
        <w:rPr>
          <w:lang w:val="sv-SE"/>
        </w:rPr>
      </w:pPr>
      <w:r w:rsidRPr="008E23D7">
        <w:rPr>
          <w:lang w:val="sv-SE"/>
        </w:rPr>
        <w:t>Making it easier to estimate development effort.</w:t>
      </w:r>
    </w:p>
    <w:p w14:paraId="1E936B32" w14:textId="77777777" w:rsidR="008E23D7" w:rsidRPr="008E23D7" w:rsidRDefault="008E23D7" w:rsidP="008E23D7">
      <w:pPr>
        <w:rPr>
          <w:lang w:val="sv-SE"/>
        </w:rPr>
      </w:pPr>
      <w:r w:rsidRPr="008E23D7">
        <w:rPr>
          <w:lang w:val="sv-SE"/>
        </w:rPr>
        <w:t>Require close customer contact throughout the project so that the most valued parts of the software get implemented.</w:t>
      </w:r>
    </w:p>
    <w:p w14:paraId="043B7C6C" w14:textId="77777777" w:rsidR="008E23D7" w:rsidRDefault="008E23D7" w:rsidP="00FE7C5C">
      <w:pPr>
        <w:rPr>
          <w:lang w:val="sv-SE"/>
        </w:rPr>
      </w:pPr>
    </w:p>
    <w:p w14:paraId="0BA0BBFE" w14:textId="227F1588" w:rsidR="008E23D7" w:rsidRDefault="008E23D7" w:rsidP="00FE7C5C">
      <w:pPr>
        <w:rPr>
          <w:lang w:val="sv-SE"/>
        </w:rPr>
      </w:pPr>
      <w:r>
        <w:rPr>
          <w:lang w:val="sv-SE"/>
        </w:rPr>
        <w:t>Ha med story map ev. i rapporten?</w:t>
      </w:r>
    </w:p>
    <w:p w14:paraId="7E33616D" w14:textId="77777777" w:rsidR="0069775D" w:rsidRDefault="0069775D" w:rsidP="00FE7C5C">
      <w:pPr>
        <w:rPr>
          <w:lang w:val="sv-SE"/>
        </w:rPr>
      </w:pPr>
    </w:p>
    <w:p w14:paraId="142DA04A" w14:textId="64767D05" w:rsidR="0069775D" w:rsidRDefault="0069775D" w:rsidP="00FE7C5C">
      <w:pPr>
        <w:rPr>
          <w:lang w:val="sv-SE"/>
        </w:rPr>
      </w:pPr>
      <w:r>
        <w:rPr>
          <w:lang w:val="sv-SE"/>
        </w:rPr>
        <w:t>Föresläning 3.</w:t>
      </w:r>
    </w:p>
    <w:p w14:paraId="356AFCF1" w14:textId="141D61B0" w:rsidR="0069775D" w:rsidRDefault="0069775D" w:rsidP="00FE7C5C">
      <w:pPr>
        <w:rPr>
          <w:lang w:val="sv-SE"/>
        </w:rPr>
      </w:pPr>
      <w:r>
        <w:rPr>
          <w:lang w:val="sv-SE"/>
        </w:rPr>
        <w:t>Requirements</w:t>
      </w:r>
    </w:p>
    <w:p w14:paraId="30A70FFE" w14:textId="36B05FD4" w:rsidR="0069775D" w:rsidRDefault="0069775D" w:rsidP="00FE7C5C">
      <w:pPr>
        <w:rPr>
          <w:lang w:val="sv-SE"/>
        </w:rPr>
      </w:pPr>
      <w:r>
        <w:rPr>
          <w:lang w:val="sv-SE"/>
        </w:rPr>
        <w:t>Functional (”the system should do X”) – decribes behavious or supports users/tasks/activities</w:t>
      </w:r>
    </w:p>
    <w:p w14:paraId="5B374FE2" w14:textId="44AA1E73" w:rsidR="0069775D" w:rsidRDefault="0069775D" w:rsidP="00FE7C5C">
      <w:pPr>
        <w:rPr>
          <w:lang w:val="sv-SE"/>
        </w:rPr>
      </w:pPr>
      <w:r>
        <w:rPr>
          <w:lang w:val="sv-SE"/>
        </w:rPr>
        <w:t>Non-functional (”the system should be Y”) – qualities, not necessities, and also constraints (to limit what solutions are possible to apply)</w:t>
      </w:r>
    </w:p>
    <w:p w14:paraId="3058C1F6" w14:textId="77777777" w:rsidR="008E23D7" w:rsidRDefault="008E23D7" w:rsidP="00FE7C5C">
      <w:pPr>
        <w:rPr>
          <w:lang w:val="sv-SE"/>
        </w:rPr>
      </w:pPr>
    </w:p>
    <w:p w14:paraId="4A8EC0FA" w14:textId="618E0B90" w:rsidR="00833C55" w:rsidRDefault="00833C55" w:rsidP="00FE7C5C">
      <w:pPr>
        <w:rPr>
          <w:lang w:val="sv-SE"/>
        </w:rPr>
      </w:pPr>
      <w:r>
        <w:rPr>
          <w:lang w:val="sv-SE"/>
        </w:rPr>
        <w:t>Sammanfattning av req:</w:t>
      </w:r>
    </w:p>
    <w:p w14:paraId="1A863959" w14:textId="2CCF01FB" w:rsidR="00190C9A" w:rsidRDefault="00190C9A" w:rsidP="00FE7C5C">
      <w:pPr>
        <w:rPr>
          <w:lang w:val="sv-SE"/>
        </w:rPr>
      </w:pPr>
      <w:r>
        <w:rPr>
          <w:lang w:val="sv-SE"/>
        </w:rPr>
        <w:t>FURPS+</w:t>
      </w:r>
    </w:p>
    <w:p w14:paraId="195F0EC2" w14:textId="33EFCFC3" w:rsidR="00190C9A" w:rsidRDefault="00190C9A" w:rsidP="00FE7C5C">
      <w:pPr>
        <w:rPr>
          <w:lang w:val="sv-SE"/>
        </w:rPr>
      </w:pPr>
      <w:r>
        <w:rPr>
          <w:lang w:val="sv-SE"/>
        </w:rPr>
        <w:t>Functionality</w:t>
      </w:r>
    </w:p>
    <w:p w14:paraId="36F018AF" w14:textId="785282C1" w:rsidR="00190C9A" w:rsidRDefault="00190C9A" w:rsidP="00FE7C5C">
      <w:pPr>
        <w:rPr>
          <w:lang w:val="sv-SE"/>
        </w:rPr>
      </w:pPr>
      <w:r>
        <w:rPr>
          <w:lang w:val="sv-SE"/>
        </w:rPr>
        <w:t>Usability</w:t>
      </w:r>
    </w:p>
    <w:p w14:paraId="12022BAF" w14:textId="14A1D1CB" w:rsidR="00190C9A" w:rsidRDefault="00190C9A" w:rsidP="00FE7C5C">
      <w:pPr>
        <w:rPr>
          <w:lang w:val="sv-SE"/>
        </w:rPr>
      </w:pPr>
      <w:r>
        <w:rPr>
          <w:lang w:val="sv-SE"/>
        </w:rPr>
        <w:t>Reliability</w:t>
      </w:r>
    </w:p>
    <w:p w14:paraId="106F306F" w14:textId="78D66255" w:rsidR="00190C9A" w:rsidRDefault="00190C9A" w:rsidP="00FE7C5C">
      <w:pPr>
        <w:rPr>
          <w:lang w:val="sv-SE"/>
        </w:rPr>
      </w:pPr>
      <w:r>
        <w:rPr>
          <w:lang w:val="sv-SE"/>
        </w:rPr>
        <w:t>Performance</w:t>
      </w:r>
    </w:p>
    <w:p w14:paraId="1EFA0674" w14:textId="5387610C" w:rsidR="00190C9A" w:rsidRDefault="00190C9A" w:rsidP="00FE7C5C">
      <w:pPr>
        <w:rPr>
          <w:lang w:val="sv-SE"/>
        </w:rPr>
      </w:pPr>
      <w:r>
        <w:rPr>
          <w:lang w:val="sv-SE"/>
        </w:rPr>
        <w:t>Supportability</w:t>
      </w:r>
    </w:p>
    <w:p w14:paraId="0BA2E11B" w14:textId="02A270D3" w:rsidR="00190C9A" w:rsidRDefault="00190C9A" w:rsidP="00FE7C5C">
      <w:pPr>
        <w:rPr>
          <w:lang w:val="sv-SE"/>
        </w:rPr>
      </w:pPr>
      <w:r>
        <w:rPr>
          <w:lang w:val="sv-SE"/>
        </w:rPr>
        <w:t>+ Design requirements, implementation req, interface req, physical req.</w:t>
      </w:r>
    </w:p>
    <w:p w14:paraId="2A52C51A" w14:textId="77777777" w:rsidR="00190C9A" w:rsidRDefault="00190C9A" w:rsidP="00FE7C5C">
      <w:pPr>
        <w:rPr>
          <w:lang w:val="sv-SE"/>
        </w:rPr>
      </w:pPr>
    </w:p>
    <w:p w14:paraId="1C8BBDEC" w14:textId="39EEE623" w:rsidR="00190C9A" w:rsidRDefault="00190C9A" w:rsidP="00FE7C5C">
      <w:pPr>
        <w:rPr>
          <w:lang w:val="sv-SE"/>
        </w:rPr>
      </w:pPr>
      <w:r>
        <w:rPr>
          <w:lang w:val="sv-SE"/>
        </w:rPr>
        <w:t>F = Functional req</w:t>
      </w:r>
    </w:p>
    <w:p w14:paraId="3801D902" w14:textId="77777777" w:rsidR="00190C9A" w:rsidRDefault="00190C9A" w:rsidP="00FE7C5C">
      <w:pPr>
        <w:rPr>
          <w:lang w:val="sv-SE"/>
        </w:rPr>
      </w:pPr>
    </w:p>
    <w:p w14:paraId="1CFFA056" w14:textId="00295F5F" w:rsidR="00190C9A" w:rsidRDefault="00190C9A" w:rsidP="00FE7C5C">
      <w:pPr>
        <w:rPr>
          <w:lang w:val="sv-SE"/>
        </w:rPr>
      </w:pPr>
      <w:r>
        <w:rPr>
          <w:lang w:val="sv-SE"/>
        </w:rPr>
        <w:t>URPS+ = Non- functional req</w:t>
      </w:r>
    </w:p>
    <w:p w14:paraId="44605202" w14:textId="00E03C68" w:rsidR="00190C9A" w:rsidRDefault="00190C9A" w:rsidP="00FE7C5C">
      <w:pPr>
        <w:rPr>
          <w:lang w:val="sv-SE"/>
        </w:rPr>
      </w:pPr>
      <w:r>
        <w:rPr>
          <w:lang w:val="sv-SE"/>
        </w:rPr>
        <w:tab/>
        <w:t>URPS = qualities</w:t>
      </w:r>
    </w:p>
    <w:p w14:paraId="4E3C784F" w14:textId="357A0B25" w:rsidR="00190C9A" w:rsidRDefault="00190C9A" w:rsidP="00FE7C5C">
      <w:pPr>
        <w:rPr>
          <w:lang w:val="sv-SE"/>
        </w:rPr>
      </w:pPr>
      <w:r>
        <w:rPr>
          <w:lang w:val="sv-SE"/>
        </w:rPr>
        <w:tab/>
        <w:t>+ = constratints</w:t>
      </w:r>
    </w:p>
    <w:p w14:paraId="3E36EF38" w14:textId="77777777" w:rsidR="00190C9A" w:rsidRDefault="00190C9A" w:rsidP="00FE7C5C">
      <w:pPr>
        <w:rPr>
          <w:lang w:val="sv-SE"/>
        </w:rPr>
      </w:pPr>
    </w:p>
    <w:p w14:paraId="215E7DDD" w14:textId="42860553" w:rsidR="00833C55" w:rsidRDefault="00833C55" w:rsidP="00FE7C5C">
      <w:pPr>
        <w:rPr>
          <w:lang w:val="sv-SE"/>
        </w:rPr>
      </w:pPr>
      <w:r>
        <w:rPr>
          <w:lang w:val="sv-SE"/>
        </w:rPr>
        <w:t>Non-functional  just as important as functional – can give the user the sense of quality</w:t>
      </w:r>
    </w:p>
    <w:p w14:paraId="2A871BAB" w14:textId="1C3D49C9" w:rsidR="00833C55" w:rsidRDefault="00833C55" w:rsidP="00FE7C5C">
      <w:pPr>
        <w:rPr>
          <w:lang w:val="sv-SE"/>
        </w:rPr>
      </w:pPr>
      <w:r>
        <w:rPr>
          <w:lang w:val="sv-SE"/>
        </w:rPr>
        <w:tab/>
        <w:t xml:space="preserve">Might be contradictory </w:t>
      </w:r>
    </w:p>
    <w:p w14:paraId="410F4600" w14:textId="77777777" w:rsidR="00833C55" w:rsidRDefault="00833C55" w:rsidP="00FE7C5C">
      <w:pPr>
        <w:rPr>
          <w:lang w:val="sv-SE"/>
        </w:rPr>
      </w:pPr>
    </w:p>
    <w:p w14:paraId="7644759D" w14:textId="77777777" w:rsidR="00833C55" w:rsidRDefault="00833C55" w:rsidP="00FE7C5C">
      <w:pPr>
        <w:rPr>
          <w:lang w:val="sv-SE"/>
        </w:rPr>
      </w:pPr>
    </w:p>
    <w:p w14:paraId="49611A98" w14:textId="19A916FD" w:rsidR="00833C55" w:rsidRDefault="00833C55" w:rsidP="00FE7C5C">
      <w:pPr>
        <w:rPr>
          <w:lang w:val="sv-SE"/>
        </w:rPr>
      </w:pPr>
      <w:r>
        <w:rPr>
          <w:lang w:val="sv-SE"/>
        </w:rPr>
        <w:t>User stories:</w:t>
      </w:r>
    </w:p>
    <w:p w14:paraId="13694AA3" w14:textId="60F80ACA" w:rsidR="00833C55" w:rsidRDefault="00524655" w:rsidP="00FE7C5C">
      <w:pPr>
        <w:rPr>
          <w:lang w:val="sv-SE"/>
        </w:rPr>
      </w:pPr>
      <w:r>
        <w:rPr>
          <w:lang w:val="sv-SE"/>
        </w:rPr>
        <w:t>Card (formulera), converation (diskutera), Confirmation (konfirmera/testa/finn ett mål och se till att det uppnåtts)</w:t>
      </w:r>
    </w:p>
    <w:p w14:paraId="75B5F800" w14:textId="77777777" w:rsidR="00524655" w:rsidRDefault="00524655" w:rsidP="00FE7C5C">
      <w:pPr>
        <w:rPr>
          <w:lang w:val="sv-SE"/>
        </w:rPr>
      </w:pPr>
    </w:p>
    <w:p w14:paraId="350FA491" w14:textId="77777777" w:rsidR="00940007" w:rsidRDefault="00940007" w:rsidP="00FE7C5C">
      <w:pPr>
        <w:rPr>
          <w:lang w:val="sv-SE"/>
        </w:rPr>
      </w:pPr>
    </w:p>
    <w:p w14:paraId="645FD99E" w14:textId="29DF5A5C" w:rsidR="00940007" w:rsidRPr="00940007" w:rsidRDefault="00940007" w:rsidP="00940007">
      <w:pPr>
        <w:rPr>
          <w:lang w:val="sv-SE"/>
        </w:rPr>
      </w:pPr>
      <w:r>
        <w:rPr>
          <w:lang w:val="sv-SE"/>
        </w:rPr>
        <w:t>Process:</w:t>
      </w:r>
    </w:p>
    <w:p w14:paraId="789A3E7B" w14:textId="77777777" w:rsidR="00940007" w:rsidRDefault="00940007" w:rsidP="00940007">
      <w:pPr>
        <w:rPr>
          <w:lang w:val="sv-SE"/>
        </w:rPr>
      </w:pPr>
      <w:r w:rsidRPr="00940007">
        <w:rPr>
          <w:lang w:val="sv-SE"/>
        </w:rPr>
        <w:t xml:space="preserve">Understanding the customer </w:t>
      </w:r>
    </w:p>
    <w:p w14:paraId="705336DD" w14:textId="4D23CD86" w:rsidR="00940007" w:rsidRDefault="00940007" w:rsidP="00940007">
      <w:pPr>
        <w:rPr>
          <w:lang w:val="sv-SE"/>
        </w:rPr>
      </w:pPr>
      <w:r w:rsidRPr="00940007">
        <w:rPr>
          <w:lang w:val="sv-SE"/>
        </w:rPr>
        <w:t>Create roles </w:t>
      </w:r>
      <w:r>
        <w:rPr>
          <w:lang w:val="sv-SE"/>
        </w:rPr>
        <w:t xml:space="preserve">- student 180 p, </w:t>
      </w:r>
      <w:r w:rsidR="0030556F">
        <w:rPr>
          <w:lang w:val="sv-SE"/>
        </w:rPr>
        <w:t>lärare etc.</w:t>
      </w:r>
    </w:p>
    <w:p w14:paraId="3E0EF327" w14:textId="7190765A" w:rsidR="00940007" w:rsidRDefault="00940007" w:rsidP="00940007">
      <w:pPr>
        <w:rPr>
          <w:lang w:val="sv-SE"/>
        </w:rPr>
      </w:pPr>
      <w:r w:rsidRPr="00940007">
        <w:rPr>
          <w:lang w:val="sv-SE"/>
        </w:rPr>
        <w:t>Writing stories </w:t>
      </w:r>
      <w:r w:rsidR="0030556F">
        <w:rPr>
          <w:lang w:val="sv-SE"/>
        </w:rPr>
        <w:t>- for the different roles since they might be using differently</w:t>
      </w:r>
    </w:p>
    <w:p w14:paraId="2C8F36AF" w14:textId="0D31B2B1" w:rsidR="0030556F" w:rsidRPr="00940007" w:rsidRDefault="00940007" w:rsidP="00940007">
      <w:pPr>
        <w:rPr>
          <w:lang w:val="sv-SE"/>
        </w:rPr>
      </w:pPr>
      <w:r w:rsidRPr="00940007">
        <w:rPr>
          <w:lang w:val="sv-SE"/>
        </w:rPr>
        <w:t>Estimate the stories</w:t>
      </w:r>
      <w:r w:rsidR="0030556F">
        <w:rPr>
          <w:lang w:val="sv-SE"/>
        </w:rPr>
        <w:t xml:space="preserve"> – how difficultmany points</w:t>
      </w:r>
    </w:p>
    <w:p w14:paraId="5CDE41B4" w14:textId="27361983" w:rsidR="00940007" w:rsidRPr="00940007" w:rsidRDefault="00940007" w:rsidP="00940007">
      <w:pPr>
        <w:rPr>
          <w:lang w:val="sv-SE"/>
        </w:rPr>
      </w:pPr>
      <w:r w:rsidRPr="00940007">
        <w:rPr>
          <w:lang w:val="sv-SE"/>
        </w:rPr>
        <w:t>Make a release plan</w:t>
      </w:r>
      <w:r w:rsidR="0030556F">
        <w:rPr>
          <w:lang w:val="sv-SE"/>
        </w:rPr>
        <w:t xml:space="preserve"> – what will the user be able to do on the respective releases</w:t>
      </w:r>
    </w:p>
    <w:p w14:paraId="70078250" w14:textId="77777777" w:rsidR="00940007" w:rsidRDefault="00940007" w:rsidP="00FE7C5C">
      <w:pPr>
        <w:rPr>
          <w:lang w:val="sv-SE"/>
        </w:rPr>
      </w:pPr>
    </w:p>
    <w:p w14:paraId="617D7D8C" w14:textId="26463E3A" w:rsidR="0030556F" w:rsidRDefault="0030556F" w:rsidP="00FE7C5C">
      <w:pPr>
        <w:rPr>
          <w:lang w:val="sv-SE"/>
        </w:rPr>
      </w:pPr>
      <w:r>
        <w:rPr>
          <w:lang w:val="sv-SE"/>
        </w:rPr>
        <w:t>Points, velocity, triangulation (learning by compariing to earlier tasks with points)</w:t>
      </w:r>
    </w:p>
    <w:p w14:paraId="28A57F0B" w14:textId="77777777" w:rsidR="00940007" w:rsidRDefault="00940007" w:rsidP="00FE7C5C">
      <w:pPr>
        <w:rPr>
          <w:lang w:val="sv-SE"/>
        </w:rPr>
      </w:pPr>
    </w:p>
    <w:p w14:paraId="1FA0291B" w14:textId="26168FB7" w:rsidR="00CE0558" w:rsidRDefault="00CE0558" w:rsidP="00FE7C5C">
      <w:pPr>
        <w:rPr>
          <w:lang w:val="sv-SE"/>
        </w:rPr>
      </w:pPr>
      <w:r>
        <w:rPr>
          <w:lang w:val="sv-SE"/>
        </w:rPr>
        <w:t>Föreläsning 4</w:t>
      </w:r>
      <w:r w:rsidR="00A9231C">
        <w:rPr>
          <w:lang w:val="sv-SE"/>
        </w:rPr>
        <w:t xml:space="preserve">, design </w:t>
      </w:r>
      <w:r w:rsidR="00DB0A43">
        <w:rPr>
          <w:lang w:val="sv-SE"/>
        </w:rPr>
        <w:t>choices</w:t>
      </w:r>
      <w:r>
        <w:rPr>
          <w:lang w:val="sv-SE"/>
        </w:rPr>
        <w:t>:</w:t>
      </w:r>
    </w:p>
    <w:p w14:paraId="1A6649D6" w14:textId="1E6784E4" w:rsidR="00CE0558" w:rsidRDefault="00A9231C" w:rsidP="00FE7C5C">
      <w:pPr>
        <w:rPr>
          <w:lang w:val="sv-SE"/>
        </w:rPr>
      </w:pPr>
      <w:r>
        <w:rPr>
          <w:lang w:val="sv-SE"/>
        </w:rPr>
        <w:t>Associtation, ex. ”A is a part of B – wing of airplane”, ”A is owned by B – plane of airline” etc.</w:t>
      </w:r>
    </w:p>
    <w:p w14:paraId="44D550F5" w14:textId="25FD9E53" w:rsidR="00FE7C5C" w:rsidRDefault="00334F16" w:rsidP="00334F16">
      <w:pPr>
        <w:rPr>
          <w:lang w:val="sv-SE"/>
        </w:rPr>
      </w:pPr>
      <w:r>
        <w:rPr>
          <w:lang w:val="sv-SE"/>
        </w:rPr>
        <w:t>Inheritance, composition and aggregation</w:t>
      </w:r>
    </w:p>
    <w:p w14:paraId="0DAFAF3F" w14:textId="77777777" w:rsidR="00334F16" w:rsidRPr="00334F16" w:rsidRDefault="00334F16" w:rsidP="00334F16">
      <w:pPr>
        <w:rPr>
          <w:lang w:val="sv-SE"/>
        </w:rPr>
      </w:pPr>
    </w:p>
    <w:p w14:paraId="61D0F4A5" w14:textId="1C99487E" w:rsidR="00334F16" w:rsidRDefault="00334F16" w:rsidP="00334F16">
      <w:r>
        <w:t>GRASP:</w:t>
      </w:r>
    </w:p>
    <w:p w14:paraId="1BE21135" w14:textId="77777777" w:rsidR="00334F16" w:rsidRPr="00334F16" w:rsidRDefault="00334F16" w:rsidP="00334F16">
      <w:pPr>
        <w:rPr>
          <w:lang w:val="sv-SE"/>
        </w:rPr>
      </w:pPr>
      <w:r w:rsidRPr="00334F16">
        <w:rPr>
          <w:lang w:val="sv-SE"/>
        </w:rPr>
        <w:t>General Responsibility Assignment Software Patterns</w:t>
      </w:r>
    </w:p>
    <w:p w14:paraId="4ABAEF2D" w14:textId="77777777" w:rsidR="00334F16" w:rsidRPr="00334F16" w:rsidRDefault="00334F16" w:rsidP="00334F16">
      <w:pPr>
        <w:rPr>
          <w:lang w:val="sv-SE"/>
        </w:rPr>
      </w:pPr>
      <w:r w:rsidRPr="00334F16">
        <w:rPr>
          <w:lang w:val="sv-SE"/>
        </w:rPr>
        <w:t>• •</w:t>
      </w:r>
    </w:p>
    <w:p w14:paraId="007671C9" w14:textId="77777777" w:rsidR="00334F16" w:rsidRPr="00334F16" w:rsidRDefault="00334F16" w:rsidP="00334F16">
      <w:pPr>
        <w:rPr>
          <w:lang w:val="sv-SE"/>
        </w:rPr>
      </w:pPr>
      <w:r w:rsidRPr="00334F16">
        <w:rPr>
          <w:lang w:val="sv-SE"/>
        </w:rPr>
        <w:t>•</w:t>
      </w:r>
    </w:p>
    <w:p w14:paraId="5AF7D6BA" w14:textId="77777777" w:rsidR="00334F16" w:rsidRPr="00334F16" w:rsidRDefault="00334F16" w:rsidP="00334F16">
      <w:pPr>
        <w:rPr>
          <w:lang w:val="sv-SE"/>
        </w:rPr>
      </w:pPr>
      <w:r w:rsidRPr="00334F16">
        <w:rPr>
          <w:lang w:val="sv-SE"/>
        </w:rPr>
        <w:t>Describes basic principles for object and responsibility design</w:t>
      </w:r>
    </w:p>
    <w:p w14:paraId="70F58BF0" w14:textId="77777777" w:rsidR="00334F16" w:rsidRPr="00334F16" w:rsidRDefault="00334F16" w:rsidP="00334F16">
      <w:pPr>
        <w:rPr>
          <w:lang w:val="sv-SE"/>
        </w:rPr>
      </w:pPr>
      <w:r w:rsidRPr="00334F16">
        <w:rPr>
          <w:lang w:val="sv-SE"/>
        </w:rPr>
        <w:t>as a collection of nine patterns</w:t>
      </w:r>
    </w:p>
    <w:p w14:paraId="48A27CC4" w14:textId="77777777" w:rsidR="00334F16" w:rsidRDefault="00334F16" w:rsidP="00334F16"/>
    <w:p w14:paraId="0B9FC7E6" w14:textId="0C0BEBEE" w:rsidR="00E64EBB" w:rsidRPr="00E64EBB" w:rsidRDefault="00E64EBB" w:rsidP="00E64EBB">
      <w:pPr>
        <w:numPr>
          <w:ilvl w:val="0"/>
          <w:numId w:val="7"/>
        </w:numPr>
        <w:rPr>
          <w:lang w:val="sv-SE"/>
        </w:rPr>
      </w:pPr>
      <w:r w:rsidRPr="00E64EBB">
        <w:rPr>
          <w:lang w:val="sv-SE"/>
        </w:rPr>
        <w:t xml:space="preserve">Creator </w:t>
      </w:r>
      <w:r>
        <w:rPr>
          <w:lang w:val="sv-SE"/>
        </w:rPr>
        <w:t>– pattern to determine who reares instances of class A – B does if it…slide 67</w:t>
      </w:r>
    </w:p>
    <w:p w14:paraId="0BC48B8A" w14:textId="3B32F494" w:rsidR="00E64EBB" w:rsidRPr="00E64EBB" w:rsidRDefault="00E64EBB" w:rsidP="00E64EBB">
      <w:pPr>
        <w:numPr>
          <w:ilvl w:val="0"/>
          <w:numId w:val="7"/>
        </w:numPr>
        <w:rPr>
          <w:lang w:val="sv-SE"/>
        </w:rPr>
      </w:pPr>
      <w:r w:rsidRPr="00E64EBB">
        <w:rPr>
          <w:lang w:val="sv-SE"/>
        </w:rPr>
        <w:t xml:space="preserve">Information Expert </w:t>
      </w:r>
      <w:r>
        <w:rPr>
          <w:lang w:val="sv-SE"/>
        </w:rPr>
        <w:t>– how should responsability be distributeda mon objects? The class/object with enough information should be responsible</w:t>
      </w:r>
    </w:p>
    <w:p w14:paraId="0E29DD77" w14:textId="7AD81B9E" w:rsidR="00E64EBB" w:rsidRPr="00E64EBB" w:rsidRDefault="00E64EBB" w:rsidP="00E64EBB">
      <w:pPr>
        <w:numPr>
          <w:ilvl w:val="0"/>
          <w:numId w:val="7"/>
        </w:numPr>
        <w:rPr>
          <w:lang w:val="sv-SE"/>
        </w:rPr>
      </w:pPr>
      <w:r w:rsidRPr="00E64EBB">
        <w:rPr>
          <w:lang w:val="sv-SE"/>
        </w:rPr>
        <w:t xml:space="preserve">Low Coupling </w:t>
      </w:r>
      <w:r>
        <w:rPr>
          <w:lang w:val="sv-SE"/>
        </w:rPr>
        <w:t xml:space="preserve">- </w:t>
      </w:r>
      <w:r w:rsidRPr="00E64EBB">
        <w:rPr>
          <w:lang w:val="sv-SE"/>
        </w:rPr>
        <w:t>How can we minimize the effects of change and support reuse?</w:t>
      </w:r>
      <w:r>
        <w:rPr>
          <w:lang w:val="sv-SE"/>
        </w:rPr>
        <w:t xml:space="preserve"> </w:t>
      </w:r>
      <w:r w:rsidRPr="00E64EBB">
        <w:rPr>
          <w:lang w:val="sv-SE"/>
        </w:rPr>
        <w:t>Distribute responsibility to minimize decencies between classes</w:t>
      </w:r>
    </w:p>
    <w:p w14:paraId="7721D7C6" w14:textId="77777777" w:rsidR="00E64EBB" w:rsidRPr="00E64EBB" w:rsidRDefault="00E64EBB" w:rsidP="00E64EBB">
      <w:pPr>
        <w:numPr>
          <w:ilvl w:val="0"/>
          <w:numId w:val="7"/>
        </w:numPr>
        <w:rPr>
          <w:lang w:val="sv-SE"/>
        </w:rPr>
      </w:pPr>
      <w:r w:rsidRPr="00E64EBB">
        <w:rPr>
          <w:lang w:val="sv-SE"/>
        </w:rPr>
        <w:t xml:space="preserve">Controller </w:t>
      </w:r>
    </w:p>
    <w:p w14:paraId="685FB3F3" w14:textId="5CDD1781" w:rsidR="00E64EBB" w:rsidRPr="00E64EBB" w:rsidRDefault="00E64EBB" w:rsidP="00E64EBB">
      <w:pPr>
        <w:numPr>
          <w:ilvl w:val="0"/>
          <w:numId w:val="7"/>
        </w:numPr>
        <w:rPr>
          <w:lang w:val="sv-SE"/>
        </w:rPr>
      </w:pPr>
      <w:r w:rsidRPr="00E64EBB">
        <w:rPr>
          <w:lang w:val="sv-SE"/>
        </w:rPr>
        <w:t xml:space="preserve">High Cohesion </w:t>
      </w:r>
      <w:r>
        <w:rPr>
          <w:lang w:val="sv-SE"/>
        </w:rPr>
        <w:t>– lower complexity by distrubtuing responsa</w:t>
      </w:r>
      <w:r w:rsidR="003C46F5">
        <w:rPr>
          <w:lang w:val="sv-SE"/>
        </w:rPr>
        <w:t>biity to focused classes/objects</w:t>
      </w:r>
    </w:p>
    <w:p w14:paraId="3A875635" w14:textId="65E306B2" w:rsidR="00E64EBB" w:rsidRPr="00E64EBB" w:rsidRDefault="00E64EBB" w:rsidP="00E64EBB">
      <w:pPr>
        <w:numPr>
          <w:ilvl w:val="0"/>
          <w:numId w:val="9"/>
        </w:numPr>
        <w:rPr>
          <w:lang w:val="sv-SE"/>
        </w:rPr>
      </w:pPr>
      <w:r w:rsidRPr="00E64EBB">
        <w:rPr>
          <w:lang w:val="sv-SE"/>
        </w:rPr>
        <w:t xml:space="preserve">Polymorphism </w:t>
      </w:r>
      <w:r w:rsidR="005C379C">
        <w:rPr>
          <w:lang w:val="sv-SE"/>
        </w:rPr>
        <w:t>– move responsability to sub classes /types and call only the correct implementation</w:t>
      </w:r>
    </w:p>
    <w:p w14:paraId="7502FC6D" w14:textId="416C0F08" w:rsidR="00E64EBB" w:rsidRPr="005C379C" w:rsidRDefault="005C379C" w:rsidP="005C379C">
      <w:pPr>
        <w:numPr>
          <w:ilvl w:val="0"/>
          <w:numId w:val="9"/>
        </w:numPr>
        <w:rPr>
          <w:lang w:val="sv-SE"/>
        </w:rPr>
      </w:pPr>
      <w:r>
        <w:rPr>
          <w:lang w:val="sv-SE"/>
        </w:rPr>
        <w:t xml:space="preserve">Pure Fabrication - </w:t>
      </w:r>
      <w:r w:rsidRPr="005C379C">
        <w:rPr>
          <w:lang w:val="sv-SE"/>
        </w:rPr>
        <w:t>Conceptual classes from the domain model can result in classes with low cohesion and high coupling. Invent new classes that are not part of the domain and assign these specific responsibilities.</w:t>
      </w:r>
      <w:r w:rsidR="00E64EBB" w:rsidRPr="005C379C">
        <w:rPr>
          <w:lang w:val="sv-SE"/>
        </w:rPr>
        <w:t xml:space="preserve"> </w:t>
      </w:r>
    </w:p>
    <w:p w14:paraId="0E9AE540" w14:textId="51EEC1EF" w:rsidR="00E64EBB" w:rsidRPr="005C379C" w:rsidRDefault="005C379C" w:rsidP="005C379C">
      <w:pPr>
        <w:numPr>
          <w:ilvl w:val="0"/>
          <w:numId w:val="9"/>
        </w:numPr>
        <w:rPr>
          <w:lang w:val="sv-SE"/>
        </w:rPr>
      </w:pPr>
      <w:r>
        <w:rPr>
          <w:lang w:val="sv-SE"/>
        </w:rPr>
        <w:t xml:space="preserve">Indirection - </w:t>
      </w:r>
      <w:r w:rsidRPr="005C379C">
        <w:rPr>
          <w:lang w:val="sv-SE"/>
        </w:rPr>
        <w:t>Remove direct coupling? Distribute responsibility to intermediary objects that manage the connection between two or more objects</w:t>
      </w:r>
    </w:p>
    <w:p w14:paraId="67598145" w14:textId="12D1EDE4" w:rsidR="00E64EBB" w:rsidRPr="00E64EBB" w:rsidRDefault="00E64EBB" w:rsidP="00E64EBB">
      <w:pPr>
        <w:numPr>
          <w:ilvl w:val="0"/>
          <w:numId w:val="9"/>
        </w:numPr>
        <w:rPr>
          <w:lang w:val="sv-SE"/>
        </w:rPr>
      </w:pPr>
      <w:r w:rsidRPr="00E64EBB">
        <w:rPr>
          <w:lang w:val="sv-SE"/>
        </w:rPr>
        <w:t xml:space="preserve">Law of Demeter (Don’t talk to strangers) </w:t>
      </w:r>
      <w:r w:rsidR="007B36C5">
        <w:rPr>
          <w:lang w:val="sv-SE"/>
        </w:rPr>
        <w:t>– only model relevant associations</w:t>
      </w:r>
    </w:p>
    <w:p w14:paraId="62527FE0" w14:textId="77777777" w:rsidR="00334F16" w:rsidRDefault="00334F16" w:rsidP="00334F16"/>
    <w:p w14:paraId="7C284662" w14:textId="3255F77C" w:rsidR="00A83312" w:rsidRDefault="00A83312" w:rsidP="00A83312">
      <w:pPr>
        <w:rPr>
          <w:b/>
          <w:lang w:val="sv-SE"/>
        </w:rPr>
      </w:pPr>
      <w:r>
        <w:rPr>
          <w:b/>
          <w:lang w:val="sv-SE"/>
        </w:rPr>
        <w:t>Protected variations</w:t>
      </w:r>
    </w:p>
    <w:p w14:paraId="08C2F622" w14:textId="77777777" w:rsidR="00A83312" w:rsidRPr="00A83312" w:rsidRDefault="00A83312" w:rsidP="00A83312">
      <w:pPr>
        <w:rPr>
          <w:lang w:val="sv-SE"/>
        </w:rPr>
      </w:pPr>
      <w:r w:rsidRPr="00A83312">
        <w:rPr>
          <w:lang w:val="sv-SE"/>
        </w:rPr>
        <w:t>How can classes, subsystems and systems be constructed to minimize the effect of instability and change on other parts?</w:t>
      </w:r>
    </w:p>
    <w:p w14:paraId="3A692C86" w14:textId="77777777" w:rsidR="00A83312" w:rsidRPr="00A83312" w:rsidRDefault="00A83312" w:rsidP="00A83312">
      <w:pPr>
        <w:rPr>
          <w:lang w:val="sv-SE"/>
        </w:rPr>
      </w:pPr>
      <w:r w:rsidRPr="00A83312">
        <w:rPr>
          <w:lang w:val="sv-SE"/>
        </w:rPr>
        <w:t>Identify points where variation can happen or points that could be unstable</w:t>
      </w:r>
    </w:p>
    <w:p w14:paraId="00114A24" w14:textId="0B4E3067" w:rsidR="00A83312" w:rsidRPr="00A83312" w:rsidRDefault="00A83312" w:rsidP="00A83312">
      <w:pPr>
        <w:rPr>
          <w:lang w:val="sv-SE"/>
        </w:rPr>
      </w:pPr>
      <w:r w:rsidRPr="00A83312">
        <w:rPr>
          <w:lang w:val="sv-SE"/>
        </w:rPr>
        <w:t>Distribute responsibility to create stable interfaces</w:t>
      </w:r>
      <w:bookmarkStart w:id="0" w:name="_GoBack"/>
      <w:bookmarkEnd w:id="0"/>
    </w:p>
    <w:p w14:paraId="30211437" w14:textId="77777777" w:rsidR="00A83312" w:rsidRDefault="00A83312" w:rsidP="00A83312">
      <w:pPr>
        <w:rPr>
          <w:b/>
          <w:lang w:val="sv-SE"/>
        </w:rPr>
      </w:pPr>
    </w:p>
    <w:p w14:paraId="37729650" w14:textId="0EE17863" w:rsidR="00A83312" w:rsidRPr="00A83312" w:rsidRDefault="00A83312" w:rsidP="00A83312">
      <w:pPr>
        <w:rPr>
          <w:b/>
          <w:lang w:val="sv-SE"/>
        </w:rPr>
      </w:pPr>
      <w:r>
        <w:rPr>
          <w:b/>
          <w:lang w:val="sv-SE"/>
        </w:rPr>
        <w:t>V</w:t>
      </w:r>
      <w:r w:rsidRPr="00A83312">
        <w:rPr>
          <w:b/>
          <w:lang w:val="sv-SE"/>
        </w:rPr>
        <w:t>ariation points</w:t>
      </w:r>
    </w:p>
    <w:p w14:paraId="41FD4E9C" w14:textId="77777777" w:rsidR="00A83312" w:rsidRPr="00A83312" w:rsidRDefault="00A83312" w:rsidP="00A83312">
      <w:pPr>
        <w:rPr>
          <w:lang w:val="sv-SE"/>
        </w:rPr>
      </w:pPr>
      <w:r w:rsidRPr="00A83312">
        <w:rPr>
          <w:lang w:val="sv-SE"/>
        </w:rPr>
        <w:t>Separate</w:t>
      </w:r>
    </w:p>
    <w:p w14:paraId="43CF0B14" w14:textId="77777777" w:rsidR="00A83312" w:rsidRPr="00A83312" w:rsidRDefault="00A83312" w:rsidP="00A83312">
      <w:pPr>
        <w:rPr>
          <w:lang w:val="sv-SE"/>
        </w:rPr>
      </w:pPr>
      <w:r w:rsidRPr="00A83312">
        <w:rPr>
          <w:lang w:val="sv-SE"/>
        </w:rPr>
        <w:t>evolution points The first one should always be handled</w:t>
      </w:r>
    </w:p>
    <w:p w14:paraId="78E8E54A" w14:textId="77777777" w:rsidR="00A83312" w:rsidRPr="00A83312" w:rsidRDefault="00A83312" w:rsidP="00A83312">
      <w:pPr>
        <w:rPr>
          <w:lang w:val="sv-SE"/>
        </w:rPr>
      </w:pPr>
      <w:r w:rsidRPr="00A83312">
        <w:rPr>
          <w:lang w:val="sv-SE"/>
        </w:rPr>
        <w:t>The second one relates to future changes that may happen</w:t>
      </w:r>
    </w:p>
    <w:p w14:paraId="057D8169" w14:textId="23753DE3" w:rsidR="007B36C5" w:rsidRPr="00A83312" w:rsidRDefault="00A83312" w:rsidP="00334F16">
      <w:pPr>
        <w:rPr>
          <w:lang w:val="sv-SE"/>
        </w:rPr>
      </w:pPr>
      <w:r w:rsidRPr="00A83312">
        <w:rPr>
          <w:lang w:val="sv-SE"/>
        </w:rPr>
        <w:t>can cost a lot of time and effort, and the evolution might never happen</w:t>
      </w:r>
    </w:p>
    <w:p w14:paraId="4AE2DC3F" w14:textId="77777777" w:rsidR="00A83312" w:rsidRDefault="00A83312" w:rsidP="00A83312">
      <w:pPr>
        <w:rPr>
          <w:lang w:val="sv-SE"/>
        </w:rPr>
      </w:pPr>
    </w:p>
    <w:p w14:paraId="0FA3F0A7" w14:textId="77777777" w:rsidR="00A83312" w:rsidRPr="00A83312" w:rsidRDefault="00A83312" w:rsidP="00A83312">
      <w:pPr>
        <w:rPr>
          <w:lang w:val="sv-SE"/>
        </w:rPr>
      </w:pPr>
      <w:r w:rsidRPr="00A83312">
        <w:rPr>
          <w:lang w:val="sv-SE"/>
        </w:rPr>
        <w:t>Law of Demeter can be considered a part of Protected Variations</w:t>
      </w:r>
    </w:p>
    <w:p w14:paraId="1F53F22A" w14:textId="77777777" w:rsidR="00A83312" w:rsidRPr="00A83312" w:rsidRDefault="00A83312" w:rsidP="00A83312">
      <w:pPr>
        <w:rPr>
          <w:lang w:val="sv-SE"/>
        </w:rPr>
      </w:pPr>
      <w:r w:rsidRPr="00A83312">
        <w:rPr>
          <w:lang w:val="sv-SE"/>
        </w:rPr>
        <w:t>Variations happens in structure, and this can be hidden by a stable interface</w:t>
      </w:r>
    </w:p>
    <w:p w14:paraId="7AD41F31" w14:textId="77777777" w:rsidR="00A83312" w:rsidRDefault="00A83312" w:rsidP="00334F16"/>
    <w:p w14:paraId="36BD819A" w14:textId="77777777" w:rsidR="00A83312" w:rsidRDefault="00A83312" w:rsidP="00334F16"/>
    <w:p w14:paraId="12008F91" w14:textId="1A9FF4C2" w:rsidR="00334F16" w:rsidRPr="00334F16" w:rsidRDefault="007B36C5" w:rsidP="00334F16">
      <w:r>
        <w:t>Bra med Controllerklass</w:t>
      </w:r>
    </w:p>
    <w:p w14:paraId="27E2B63E" w14:textId="77777777" w:rsidR="00334F16" w:rsidRDefault="00334F16" w:rsidP="00334F16">
      <w:pPr>
        <w:rPr>
          <w:lang w:val="sv-SE"/>
        </w:rPr>
      </w:pPr>
    </w:p>
    <w:p w14:paraId="3F761E66" w14:textId="77777777" w:rsidR="00334F16" w:rsidRPr="00334F16" w:rsidRDefault="00334F16" w:rsidP="00334F16">
      <w:pPr>
        <w:pStyle w:val="Liststycke"/>
        <w:numPr>
          <w:ilvl w:val="0"/>
          <w:numId w:val="8"/>
        </w:numPr>
      </w:pPr>
      <w:r w:rsidRPr="00334F16">
        <w:t>Product,Vision and Requirements</w:t>
      </w:r>
    </w:p>
    <w:p w14:paraId="67B5B4D8" w14:textId="77777777" w:rsidR="00FE7C5C" w:rsidRPr="00FE7C5C" w:rsidRDefault="00FE7C5C" w:rsidP="00FE7C5C">
      <w:pPr>
        <w:rPr>
          <w:lang w:val="sv-SE"/>
        </w:rPr>
      </w:pPr>
      <w:r w:rsidRPr="00FE7C5C">
        <w:rPr>
          <w:lang w:val="sv-SE"/>
        </w:rPr>
        <w:t>We will also consider how well the finished application captures the vision, and</w:t>
      </w:r>
    </w:p>
    <w:p w14:paraId="40E7B1AA" w14:textId="77777777" w:rsidR="00FE7C5C" w:rsidRPr="00FE7C5C" w:rsidRDefault="00FE7C5C" w:rsidP="00FE7C5C">
      <w:pPr>
        <w:rPr>
          <w:lang w:val="sv-SE"/>
        </w:rPr>
      </w:pPr>
      <w:r w:rsidRPr="00FE7C5C">
        <w:rPr>
          <w:lang w:val="sv-SE"/>
        </w:rPr>
        <w:t>How well the stories capture the vision, and</w:t>
      </w:r>
    </w:p>
    <w:p w14:paraId="13978F84" w14:textId="77777777" w:rsidR="00FE7C5C" w:rsidRPr="00FE7C5C" w:rsidRDefault="00FE7C5C" w:rsidP="00FE7C5C">
      <w:pPr>
        <w:rPr>
          <w:lang w:val="sv-SE"/>
        </w:rPr>
      </w:pPr>
      <w:r w:rsidRPr="00FE7C5C">
        <w:rPr>
          <w:lang w:val="sv-SE"/>
        </w:rPr>
        <w:t>How these are realized in the application.</w:t>
      </w:r>
    </w:p>
    <w:p w14:paraId="38697CBE" w14:textId="77777777" w:rsidR="00FE7C5C" w:rsidRPr="00FE7C5C" w:rsidRDefault="00FE7C5C" w:rsidP="00FE7C5C">
      <w:pPr>
        <w:rPr>
          <w:lang w:val="sv-SE"/>
        </w:rPr>
      </w:pPr>
      <w:r w:rsidRPr="00FE7C5C">
        <w:rPr>
          <w:lang w:val="sv-SE"/>
        </w:rPr>
        <w:t>2. Design Decisions</w:t>
      </w:r>
    </w:p>
    <w:p w14:paraId="41E34AEF" w14:textId="77777777" w:rsidR="00FE7C5C" w:rsidRPr="00FE7C5C" w:rsidRDefault="00FE7C5C" w:rsidP="00FE7C5C">
      <w:pPr>
        <w:rPr>
          <w:lang w:val="sv-SE"/>
        </w:rPr>
      </w:pPr>
      <w:r w:rsidRPr="00FE7C5C">
        <w:rPr>
          <w:lang w:val="sv-SE"/>
        </w:rPr>
        <w:t>•</w:t>
      </w:r>
    </w:p>
    <w:p w14:paraId="47BE785C" w14:textId="77777777" w:rsidR="00FE7C5C" w:rsidRPr="00FE7C5C" w:rsidRDefault="00FE7C5C" w:rsidP="00FE7C5C">
      <w:pPr>
        <w:rPr>
          <w:lang w:val="sv-SE"/>
        </w:rPr>
      </w:pPr>
      <w:r w:rsidRPr="00FE7C5C">
        <w:rPr>
          <w:lang w:val="sv-SE"/>
        </w:rPr>
        <w:t>•</w:t>
      </w:r>
    </w:p>
    <w:p w14:paraId="711C2A79" w14:textId="77777777" w:rsidR="00FE7C5C" w:rsidRPr="00FE7C5C" w:rsidRDefault="00FE7C5C" w:rsidP="00FE7C5C">
      <w:pPr>
        <w:rPr>
          <w:lang w:val="sv-SE"/>
        </w:rPr>
      </w:pPr>
      <w:r w:rsidRPr="00FE7C5C">
        <w:rPr>
          <w:lang w:val="sv-SE"/>
        </w:rPr>
        <w:t>•</w:t>
      </w:r>
    </w:p>
    <w:p w14:paraId="609667FB" w14:textId="77777777" w:rsidR="00FE7C5C" w:rsidRPr="00FE7C5C" w:rsidRDefault="00FE7C5C" w:rsidP="00FE7C5C">
      <w:pPr>
        <w:rPr>
          <w:lang w:val="sv-SE"/>
        </w:rPr>
      </w:pPr>
      <w:r w:rsidRPr="00FE7C5C">
        <w:rPr>
          <w:lang w:val="sv-SE"/>
        </w:rPr>
        <w:t>Various design elements, such as user interface, classes and packages, as well as external dependencies (libraries and services) will be considered.</w:t>
      </w:r>
    </w:p>
    <w:p w14:paraId="051FE420" w14:textId="77777777" w:rsidR="00FE7C5C" w:rsidRPr="00FE7C5C" w:rsidRDefault="00FE7C5C" w:rsidP="00FE7C5C">
      <w:pPr>
        <w:rPr>
          <w:lang w:val="sv-SE"/>
        </w:rPr>
      </w:pPr>
      <w:r w:rsidRPr="00FE7C5C">
        <w:rPr>
          <w:lang w:val="sv-SE"/>
        </w:rPr>
        <w:t>Should be motivated by user stories</w:t>
      </w:r>
    </w:p>
    <w:p w14:paraId="337F4E3B" w14:textId="77777777" w:rsidR="00FE7C5C" w:rsidRPr="00FE7C5C" w:rsidRDefault="00FE7C5C" w:rsidP="00FE7C5C">
      <w:pPr>
        <w:rPr>
          <w:lang w:val="sv-SE"/>
        </w:rPr>
      </w:pPr>
      <w:r w:rsidRPr="00FE7C5C">
        <w:rPr>
          <w:lang w:val="sv-SE"/>
        </w:rPr>
        <w:t>All external dependencies should be explicitly motivated (except Android)</w:t>
      </w:r>
    </w:p>
    <w:p w14:paraId="0BC1CE1D" w14:textId="77777777" w:rsidR="00D9193C" w:rsidRDefault="00D9193C" w:rsidP="005343E4">
      <w:pPr>
        <w:rPr>
          <w:lang w:val="en-US"/>
        </w:rPr>
      </w:pPr>
    </w:p>
    <w:p w14:paraId="1FBEE8E7" w14:textId="77777777" w:rsidR="00FE7C5C" w:rsidRPr="00FE7C5C" w:rsidRDefault="00FE7C5C" w:rsidP="00FE7C5C">
      <w:pPr>
        <w:rPr>
          <w:lang w:val="sv-SE"/>
        </w:rPr>
      </w:pPr>
      <w:r w:rsidRPr="00FE7C5C">
        <w:rPr>
          <w:lang w:val="sv-SE"/>
        </w:rPr>
        <w:t>4. Documentation and Testing</w:t>
      </w:r>
    </w:p>
    <w:p w14:paraId="79F9B62A" w14:textId="77777777" w:rsidR="00FE7C5C" w:rsidRPr="00FE7C5C" w:rsidRDefault="00FE7C5C" w:rsidP="00FE7C5C">
      <w:pPr>
        <w:rPr>
          <w:lang w:val="sv-SE"/>
        </w:rPr>
      </w:pPr>
      <w:r w:rsidRPr="00FE7C5C">
        <w:rPr>
          <w:lang w:val="sv-SE"/>
        </w:rPr>
        <w:t>•</w:t>
      </w:r>
    </w:p>
    <w:p w14:paraId="7BCE57B3" w14:textId="77777777" w:rsidR="00FE7C5C" w:rsidRPr="00FE7C5C" w:rsidRDefault="00FE7C5C" w:rsidP="00FE7C5C">
      <w:pPr>
        <w:rPr>
          <w:lang w:val="sv-SE"/>
        </w:rPr>
      </w:pPr>
      <w:r w:rsidRPr="00FE7C5C">
        <w:rPr>
          <w:lang w:val="sv-SE"/>
        </w:rPr>
        <w:t>• • • • • •</w:t>
      </w:r>
    </w:p>
    <w:p w14:paraId="36076457" w14:textId="77777777" w:rsidR="00FE7C5C" w:rsidRPr="00FE7C5C" w:rsidRDefault="00FE7C5C" w:rsidP="00FE7C5C">
      <w:pPr>
        <w:rPr>
          <w:lang w:val="sv-SE"/>
        </w:rPr>
      </w:pPr>
      <w:r w:rsidRPr="00FE7C5C">
        <w:rPr>
          <w:lang w:val="sv-SE"/>
        </w:rPr>
        <w:t>Major design decision, such as external dependencies, should be documented.</w:t>
      </w:r>
    </w:p>
    <w:p w14:paraId="54A13040" w14:textId="6B1003B3" w:rsidR="00FE7C5C" w:rsidRPr="00FE7C5C" w:rsidRDefault="00FE7C5C" w:rsidP="00FE7C5C">
      <w:pPr>
        <w:rPr>
          <w:lang w:val="sv-SE"/>
        </w:rPr>
      </w:pPr>
      <w:r w:rsidRPr="00FE7C5C">
        <w:rPr>
          <w:lang w:val="sv-SE"/>
        </w:rPr>
        <w:t>comments build and install instructions getting started “user stories” design document motivation for design decision</w:t>
      </w:r>
      <w:r>
        <w:rPr>
          <w:lang w:val="sv-SE"/>
        </w:rPr>
        <w:t>s</w:t>
      </w:r>
    </w:p>
    <w:p w14:paraId="2AE4294E" w14:textId="77777777" w:rsidR="00FE7C5C" w:rsidRDefault="00FE7C5C" w:rsidP="005343E4">
      <w:pPr>
        <w:rPr>
          <w:lang w:val="en-US"/>
        </w:rPr>
      </w:pPr>
    </w:p>
    <w:p w14:paraId="43F792A6" w14:textId="77777777" w:rsidR="00D9193C" w:rsidRDefault="00D9193C" w:rsidP="005343E4">
      <w:pPr>
        <w:rPr>
          <w:lang w:val="en-US"/>
        </w:rPr>
      </w:pPr>
    </w:p>
    <w:p w14:paraId="5327478F" w14:textId="77777777" w:rsidR="004E0A86" w:rsidRDefault="004E0A86" w:rsidP="005343E4">
      <w:pPr>
        <w:rPr>
          <w:lang w:val="en-US"/>
        </w:rPr>
      </w:pPr>
    </w:p>
    <w:p w14:paraId="367E1410" w14:textId="77777777" w:rsidR="005343E4" w:rsidRPr="005343E4" w:rsidRDefault="005343E4" w:rsidP="005343E4">
      <w:pPr>
        <w:rPr>
          <w:lang w:val="en-US"/>
        </w:rPr>
      </w:pPr>
      <w:r w:rsidRPr="005343E4">
        <w:rPr>
          <w:lang w:val="en-US"/>
        </w:rPr>
        <w:t>Structure:</w:t>
      </w:r>
    </w:p>
    <w:p w14:paraId="1DD47EB5" w14:textId="77777777" w:rsidR="005343E4" w:rsidRPr="005343E4" w:rsidRDefault="005343E4" w:rsidP="005343E4">
      <w:pPr>
        <w:rPr>
          <w:lang w:val="en-US"/>
        </w:rPr>
      </w:pPr>
      <w:r w:rsidRPr="005343E4">
        <w:rPr>
          <w:lang w:val="en-US"/>
        </w:rPr>
        <w:t>What, why</w:t>
      </w:r>
    </w:p>
    <w:p w14:paraId="7C0DB7DF" w14:textId="77777777" w:rsidR="005343E4" w:rsidRPr="005343E4" w:rsidRDefault="005343E4" w:rsidP="005343E4">
      <w:pPr>
        <w:rPr>
          <w:lang w:val="en-US"/>
        </w:rPr>
      </w:pPr>
      <w:r w:rsidRPr="005343E4">
        <w:rPr>
          <w:lang w:val="en-US"/>
        </w:rPr>
        <w:t>How</w:t>
      </w:r>
    </w:p>
    <w:p w14:paraId="3553E936" w14:textId="77777777" w:rsidR="005343E4" w:rsidRPr="005343E4" w:rsidRDefault="005343E4" w:rsidP="005343E4">
      <w:pPr>
        <w:rPr>
          <w:lang w:val="en-US"/>
        </w:rPr>
      </w:pPr>
      <w:r w:rsidRPr="005343E4">
        <w:rPr>
          <w:lang w:val="en-US"/>
        </w:rPr>
        <w:t>What is the product</w:t>
      </w:r>
    </w:p>
    <w:p w14:paraId="6F26988D" w14:textId="77777777" w:rsidR="005343E4" w:rsidRPr="005343E4" w:rsidRDefault="005343E4" w:rsidP="005343E4">
      <w:pPr>
        <w:rPr>
          <w:lang w:val="en-US"/>
        </w:rPr>
      </w:pPr>
      <w:r w:rsidRPr="005343E4">
        <w:rPr>
          <w:lang w:val="en-US"/>
        </w:rPr>
        <w:t>Differences from original vision and motivate why differences</w:t>
      </w:r>
    </w:p>
    <w:p w14:paraId="36B7548E" w14:textId="77777777" w:rsidR="005343E4" w:rsidRPr="005343E4" w:rsidRDefault="005343E4" w:rsidP="005343E4">
      <w:pPr>
        <w:rPr>
          <w:lang w:val="sv-SE"/>
        </w:rPr>
      </w:pPr>
    </w:p>
    <w:p w14:paraId="3233A4D4" w14:textId="77777777" w:rsidR="005343E4" w:rsidRPr="005343E4" w:rsidRDefault="005343E4" w:rsidP="005343E4">
      <w:pPr>
        <w:rPr>
          <w:lang w:val="sv-SE"/>
        </w:rPr>
      </w:pPr>
    </w:p>
    <w:p w14:paraId="0247194F" w14:textId="77777777" w:rsidR="005343E4" w:rsidRPr="005343E4" w:rsidRDefault="005343E4" w:rsidP="005343E4">
      <w:pPr>
        <w:rPr>
          <w:lang w:val="en-US"/>
        </w:rPr>
      </w:pPr>
      <w:r w:rsidRPr="005343E4">
        <w:rPr>
          <w:lang w:val="en-US"/>
        </w:rPr>
        <w:t>Code:</w:t>
      </w:r>
    </w:p>
    <w:p w14:paraId="7CA29954" w14:textId="77777777" w:rsidR="005343E4" w:rsidRPr="005343E4" w:rsidRDefault="005343E4" w:rsidP="005343E4">
      <w:pPr>
        <w:rPr>
          <w:lang w:val="en-US"/>
        </w:rPr>
      </w:pPr>
      <w:r w:rsidRPr="005343E4">
        <w:rPr>
          <w:lang w:val="en-US"/>
        </w:rPr>
        <w:t>Github usage</w:t>
      </w:r>
    </w:p>
    <w:p w14:paraId="04E11D1D" w14:textId="77777777" w:rsidR="005343E4" w:rsidRPr="005343E4" w:rsidRDefault="005343E4" w:rsidP="005343E4">
      <w:pPr>
        <w:rPr>
          <w:lang w:val="en-US"/>
        </w:rPr>
      </w:pPr>
      <w:r w:rsidRPr="005343E4">
        <w:rPr>
          <w:lang w:val="en-US"/>
        </w:rPr>
        <w:t>Usage of design patterna (GRASP etc)</w:t>
      </w:r>
    </w:p>
    <w:p w14:paraId="4B2693D0" w14:textId="77777777" w:rsidR="005343E4" w:rsidRPr="005343E4" w:rsidRDefault="005343E4" w:rsidP="005343E4">
      <w:pPr>
        <w:rPr>
          <w:lang w:val="en-US"/>
        </w:rPr>
      </w:pPr>
      <w:r w:rsidRPr="005343E4">
        <w:rPr>
          <w:lang w:val="en-US"/>
        </w:rPr>
        <w:t>Comments – not only “this is” but also “why this is”</w:t>
      </w:r>
    </w:p>
    <w:p w14:paraId="220167D5" w14:textId="77777777" w:rsidR="005343E4" w:rsidRPr="005343E4" w:rsidRDefault="005343E4" w:rsidP="005343E4">
      <w:pPr>
        <w:rPr>
          <w:lang w:val="sv-SE"/>
        </w:rPr>
      </w:pPr>
    </w:p>
    <w:p w14:paraId="2AF924FB" w14:textId="77777777" w:rsidR="005343E4" w:rsidRPr="005343E4" w:rsidRDefault="005343E4" w:rsidP="005343E4">
      <w:pPr>
        <w:rPr>
          <w:lang w:val="sv-SE"/>
        </w:rPr>
      </w:pPr>
    </w:p>
    <w:p w14:paraId="330C796A" w14:textId="77777777" w:rsidR="005343E4" w:rsidRPr="005343E4" w:rsidRDefault="005343E4" w:rsidP="005343E4">
      <w:pPr>
        <w:rPr>
          <w:lang w:val="en-US"/>
        </w:rPr>
      </w:pPr>
      <w:r w:rsidRPr="005343E4">
        <w:rPr>
          <w:lang w:val="en-US"/>
        </w:rPr>
        <w:t>Overall:</w:t>
      </w:r>
    </w:p>
    <w:p w14:paraId="009AB53F" w14:textId="77777777" w:rsidR="005343E4" w:rsidRPr="005343E4" w:rsidRDefault="005343E4" w:rsidP="005343E4">
      <w:pPr>
        <w:rPr>
          <w:lang w:val="en-US"/>
        </w:rPr>
      </w:pPr>
      <w:r w:rsidRPr="005343E4">
        <w:rPr>
          <w:lang w:val="en-US"/>
        </w:rPr>
        <w:t>Performance</w:t>
      </w:r>
    </w:p>
    <w:p w14:paraId="4A27EE47" w14:textId="77777777" w:rsidR="005343E4" w:rsidRPr="005343E4" w:rsidRDefault="005343E4" w:rsidP="005343E4">
      <w:pPr>
        <w:rPr>
          <w:lang w:val="en-US"/>
        </w:rPr>
      </w:pPr>
      <w:r w:rsidRPr="005343E4">
        <w:rPr>
          <w:lang w:val="en-US"/>
        </w:rPr>
        <w:t>Stability</w:t>
      </w:r>
    </w:p>
    <w:p w14:paraId="78ED0311" w14:textId="77777777" w:rsidR="005343E4" w:rsidRPr="005343E4" w:rsidRDefault="005343E4" w:rsidP="005343E4">
      <w:pPr>
        <w:rPr>
          <w:lang w:val="en-US"/>
        </w:rPr>
      </w:pPr>
      <w:r w:rsidRPr="005343E4">
        <w:rPr>
          <w:lang w:val="en-US"/>
        </w:rPr>
        <w:t>Usability “Should be reasonable performance – not take 5 sek to react etc”</w:t>
      </w:r>
    </w:p>
    <w:p w14:paraId="379B9059" w14:textId="77777777" w:rsidR="005343E4" w:rsidRPr="005343E4" w:rsidRDefault="005343E4" w:rsidP="005343E4">
      <w:pPr>
        <w:rPr>
          <w:lang w:val="sv-SE"/>
        </w:rPr>
      </w:pPr>
    </w:p>
    <w:p w14:paraId="65FD72D5" w14:textId="77777777" w:rsidR="005343E4" w:rsidRPr="005343E4" w:rsidRDefault="005343E4" w:rsidP="005343E4">
      <w:pPr>
        <w:rPr>
          <w:lang w:val="sv-SE"/>
        </w:rPr>
      </w:pPr>
    </w:p>
    <w:p w14:paraId="472B40AD" w14:textId="77777777" w:rsidR="005343E4" w:rsidRPr="005343E4" w:rsidRDefault="005343E4" w:rsidP="005343E4">
      <w:pPr>
        <w:rPr>
          <w:lang w:val="sv-SE"/>
        </w:rPr>
      </w:pPr>
    </w:p>
    <w:p w14:paraId="615D0AE2" w14:textId="77777777" w:rsidR="005343E4" w:rsidRPr="005343E4" w:rsidRDefault="005343E4" w:rsidP="005343E4">
      <w:pPr>
        <w:rPr>
          <w:lang w:val="en-US"/>
        </w:rPr>
      </w:pPr>
      <w:r w:rsidRPr="005343E4">
        <w:rPr>
          <w:lang w:val="en-US"/>
        </w:rPr>
        <w:t>Content:</w:t>
      </w:r>
    </w:p>
    <w:p w14:paraId="4977585E" w14:textId="77777777" w:rsidR="005343E4" w:rsidRPr="005343E4" w:rsidRDefault="005343E4" w:rsidP="005343E4">
      <w:pPr>
        <w:rPr>
          <w:lang w:val="en-US"/>
        </w:rPr>
      </w:pPr>
      <w:r w:rsidRPr="005343E4">
        <w:rPr>
          <w:lang w:val="en-US"/>
        </w:rPr>
        <w:t>Motivate external dependencies (why Google? Why not something else? – Does not need a lot of motivation, enough with “we needed X, this gave X and is recommended by Y”)</w:t>
      </w:r>
    </w:p>
    <w:p w14:paraId="0285E6F1" w14:textId="77777777" w:rsidR="005343E4" w:rsidRPr="005343E4" w:rsidRDefault="005343E4" w:rsidP="005343E4">
      <w:pPr>
        <w:rPr>
          <w:lang w:val="en-US"/>
        </w:rPr>
      </w:pPr>
      <w:r w:rsidRPr="005343E4">
        <w:rPr>
          <w:lang w:val="en-US"/>
        </w:rPr>
        <w:t xml:space="preserve">Motivate any weaknesses/missing or removed functionality </w:t>
      </w:r>
    </w:p>
    <w:p w14:paraId="65F96864" w14:textId="77777777" w:rsidR="005343E4" w:rsidRPr="005343E4" w:rsidRDefault="005343E4" w:rsidP="005343E4">
      <w:pPr>
        <w:rPr>
          <w:lang w:val="en-US"/>
        </w:rPr>
      </w:pPr>
      <w:r w:rsidRPr="005343E4">
        <w:rPr>
          <w:lang w:val="en-US"/>
        </w:rPr>
        <w:t>What was the original idea</w:t>
      </w:r>
    </w:p>
    <w:p w14:paraId="2C26B10E" w14:textId="77777777" w:rsidR="005343E4" w:rsidRPr="005343E4" w:rsidRDefault="005343E4" w:rsidP="005343E4">
      <w:pPr>
        <w:rPr>
          <w:lang w:val="en-US"/>
        </w:rPr>
      </w:pPr>
      <w:r w:rsidRPr="005343E4">
        <w:rPr>
          <w:lang w:val="en-US"/>
        </w:rPr>
        <w:t>How good was the idea</w:t>
      </w:r>
    </w:p>
    <w:p w14:paraId="63631FB4" w14:textId="77777777" w:rsidR="005343E4" w:rsidRPr="005343E4" w:rsidRDefault="005343E4" w:rsidP="005343E4">
      <w:pPr>
        <w:rPr>
          <w:lang w:val="en-US"/>
        </w:rPr>
      </w:pPr>
      <w:r w:rsidRPr="005343E4">
        <w:rPr>
          <w:lang w:val="en-US"/>
        </w:rPr>
        <w:t>How was the vision/idea translated into user stories</w:t>
      </w:r>
    </w:p>
    <w:p w14:paraId="6CC43061" w14:textId="77777777" w:rsidR="005343E4" w:rsidRPr="005343E4" w:rsidRDefault="005343E4" w:rsidP="005343E4">
      <w:pPr>
        <w:rPr>
          <w:lang w:val="en-US"/>
        </w:rPr>
      </w:pPr>
      <w:r w:rsidRPr="005343E4">
        <w:rPr>
          <w:lang w:val="en-US"/>
        </w:rPr>
        <w:t>How was the vision/idea realized with the code</w:t>
      </w:r>
    </w:p>
    <w:p w14:paraId="3D80D9F9" w14:textId="77777777" w:rsidR="005343E4" w:rsidRPr="005343E4" w:rsidRDefault="005343E4" w:rsidP="005343E4">
      <w:pPr>
        <w:rPr>
          <w:lang w:val="en-US"/>
        </w:rPr>
      </w:pPr>
      <w:r w:rsidRPr="005343E4">
        <w:rPr>
          <w:lang w:val="en-US"/>
        </w:rPr>
        <w:t>What differed from the original vision and why – motivate</w:t>
      </w:r>
    </w:p>
    <w:p w14:paraId="1336EC1E" w14:textId="77777777" w:rsidR="005343E4" w:rsidRPr="005343E4" w:rsidRDefault="005343E4" w:rsidP="005343E4">
      <w:pPr>
        <w:rPr>
          <w:lang w:val="en-US"/>
        </w:rPr>
      </w:pPr>
      <w:r w:rsidRPr="005343E4">
        <w:rPr>
          <w:lang w:val="en-US"/>
        </w:rPr>
        <w:t>Will the user uppleva the intended values</w:t>
      </w:r>
    </w:p>
    <w:p w14:paraId="3D0CF964" w14:textId="77777777" w:rsidR="005343E4" w:rsidRPr="005343E4" w:rsidRDefault="005343E4" w:rsidP="005343E4">
      <w:pPr>
        <w:rPr>
          <w:lang w:val="en-US"/>
        </w:rPr>
      </w:pPr>
      <w:r w:rsidRPr="005343E4">
        <w:rPr>
          <w:lang w:val="en-US"/>
        </w:rPr>
        <w:t>Only a few examples of user stories – not all of them (just to show what kind of stories we used and how they look)</w:t>
      </w:r>
    </w:p>
    <w:p w14:paraId="35C83789" w14:textId="77777777" w:rsidR="005343E4" w:rsidRPr="005343E4" w:rsidRDefault="005343E4" w:rsidP="005343E4">
      <w:pPr>
        <w:rPr>
          <w:lang w:val="en-US"/>
        </w:rPr>
      </w:pPr>
      <w:r w:rsidRPr="005343E4">
        <w:rPr>
          <w:lang w:val="en-US"/>
        </w:rPr>
        <w:t>A few unit tests – very nice if they can be connected to user stories, but not a requirement</w:t>
      </w:r>
    </w:p>
    <w:p w14:paraId="5D07642D" w14:textId="77777777" w:rsidR="005343E4" w:rsidRPr="005343E4" w:rsidRDefault="005343E4" w:rsidP="005343E4">
      <w:pPr>
        <w:rPr>
          <w:lang w:val="en-US"/>
        </w:rPr>
      </w:pPr>
      <w:r w:rsidRPr="005343E4">
        <w:rPr>
          <w:lang w:val="en-US"/>
        </w:rPr>
        <w:t>Only tests for the final release, not for previous releases that are not current now</w:t>
      </w:r>
    </w:p>
    <w:p w14:paraId="7F9AF147" w14:textId="77777777" w:rsidR="005343E4" w:rsidRPr="005343E4" w:rsidRDefault="005343E4" w:rsidP="005343E4">
      <w:pPr>
        <w:rPr>
          <w:lang w:val="en-US"/>
        </w:rPr>
      </w:pPr>
      <w:r w:rsidRPr="005343E4">
        <w:rPr>
          <w:lang w:val="en-US"/>
        </w:rPr>
        <w:t>Nice with a release history – brief</w:t>
      </w:r>
    </w:p>
    <w:p w14:paraId="76273650" w14:textId="77777777" w:rsidR="005343E4" w:rsidRPr="005343E4" w:rsidRDefault="005343E4" w:rsidP="005343E4">
      <w:pPr>
        <w:rPr>
          <w:lang w:val="en-US"/>
        </w:rPr>
      </w:pPr>
      <w:r w:rsidRPr="005343E4">
        <w:rPr>
          <w:lang w:val="en-US"/>
        </w:rPr>
        <w:t>What problems came up and how did we sole/hanterade/kringgick dem?</w:t>
      </w:r>
    </w:p>
    <w:p w14:paraId="595B8F46" w14:textId="77777777" w:rsidR="005343E4" w:rsidRPr="005343E4" w:rsidRDefault="005343E4" w:rsidP="005343E4">
      <w:pPr>
        <w:rPr>
          <w:lang w:val="sv-SE"/>
        </w:rPr>
      </w:pPr>
    </w:p>
    <w:p w14:paraId="28946625" w14:textId="77777777" w:rsidR="005343E4" w:rsidRPr="005343E4" w:rsidRDefault="005343E4" w:rsidP="005343E4">
      <w:pPr>
        <w:rPr>
          <w:lang w:val="sv-SE"/>
        </w:rPr>
      </w:pPr>
      <w:r w:rsidRPr="005343E4">
        <w:rPr>
          <w:lang w:val="sv-SE"/>
        </w:rPr>
        <w:t>Change log</w:t>
      </w:r>
    </w:p>
    <w:p w14:paraId="601F5AA1" w14:textId="77777777" w:rsidR="005343E4" w:rsidRPr="005343E4" w:rsidRDefault="005343E4" w:rsidP="005343E4">
      <w:pPr>
        <w:rPr>
          <w:lang w:val="sv-SE"/>
        </w:rPr>
      </w:pPr>
    </w:p>
    <w:p w14:paraId="2DE4AD61" w14:textId="77777777" w:rsidR="005343E4" w:rsidRPr="005343E4" w:rsidRDefault="005343E4" w:rsidP="005343E4">
      <w:pPr>
        <w:rPr>
          <w:lang w:val="sv-SE"/>
        </w:rPr>
      </w:pPr>
    </w:p>
    <w:p w14:paraId="38DC2261" w14:textId="77777777" w:rsidR="005343E4" w:rsidRPr="005343E4" w:rsidRDefault="005343E4" w:rsidP="005343E4">
      <w:pPr>
        <w:rPr>
          <w:b/>
          <w:bCs/>
          <w:lang w:val="sv-SE"/>
        </w:rPr>
      </w:pPr>
      <w:r w:rsidRPr="005343E4">
        <w:rPr>
          <w:b/>
          <w:bCs/>
          <w:lang w:val="sv-SE"/>
        </w:rPr>
        <w:t>Application development and feature decisions</w:t>
      </w:r>
    </w:p>
    <w:p w14:paraId="701FA94B" w14:textId="77777777" w:rsidR="005343E4" w:rsidRPr="005343E4" w:rsidRDefault="005343E4" w:rsidP="005343E4">
      <w:pPr>
        <w:rPr>
          <w:b/>
          <w:bCs/>
        </w:rPr>
      </w:pPr>
      <w:r w:rsidRPr="005343E4">
        <w:rPr>
          <w:b/>
          <w:bCs/>
        </w:rPr>
        <w:t>Product backlog</w:t>
      </w:r>
    </w:p>
    <w:p w14:paraId="09AE9C15" w14:textId="77777777" w:rsidR="005343E4" w:rsidRPr="005343E4" w:rsidRDefault="005343E4" w:rsidP="005343E4">
      <w:pPr>
        <w:rPr>
          <w:lang w:val="sv-SE"/>
        </w:rPr>
      </w:pPr>
      <w:r w:rsidRPr="005343E4">
        <w:rPr>
          <w:lang w:val="sv-SE"/>
        </w:rPr>
        <w:t>Product backlog over features (may be extracted from PivotalTracker)</w:t>
      </w:r>
    </w:p>
    <w:p w14:paraId="0AA69298" w14:textId="77777777" w:rsidR="005343E4" w:rsidRPr="005343E4" w:rsidRDefault="005343E4" w:rsidP="005343E4">
      <w:pPr>
        <w:rPr>
          <w:b/>
          <w:bCs/>
        </w:rPr>
      </w:pPr>
      <w:r w:rsidRPr="005343E4">
        <w:rPr>
          <w:b/>
          <w:bCs/>
        </w:rPr>
        <w:t>Design decisions</w:t>
      </w:r>
    </w:p>
    <w:p w14:paraId="33529734" w14:textId="77777777" w:rsidR="005343E4" w:rsidRPr="005343E4" w:rsidRDefault="005343E4" w:rsidP="005343E4">
      <w:pPr>
        <w:rPr>
          <w:lang w:val="sv-SE"/>
        </w:rPr>
      </w:pPr>
      <w:r w:rsidRPr="005343E4">
        <w:rPr>
          <w:lang w:val="sv-SE"/>
        </w:rPr>
        <w:t>Design decisions and description of use of external code (what, how and why)</w:t>
      </w:r>
    </w:p>
    <w:p w14:paraId="027F7266" w14:textId="77777777" w:rsidR="005343E4" w:rsidRPr="005343E4" w:rsidRDefault="005343E4" w:rsidP="005343E4">
      <w:pPr>
        <w:rPr>
          <w:b/>
          <w:bCs/>
        </w:rPr>
      </w:pPr>
      <w:r w:rsidRPr="005343E4">
        <w:rPr>
          <w:b/>
          <w:bCs/>
        </w:rPr>
        <w:t>Change log</w:t>
      </w:r>
    </w:p>
    <w:p w14:paraId="6E54519F" w14:textId="77777777" w:rsidR="005343E4" w:rsidRPr="005343E4" w:rsidRDefault="005343E4" w:rsidP="005343E4">
      <w:pPr>
        <w:rPr>
          <w:lang w:val="sv-SE"/>
        </w:rPr>
      </w:pPr>
      <w:r w:rsidRPr="005343E4">
        <w:rPr>
          <w:lang w:val="sv-SE"/>
        </w:rPr>
        <w:t>”Log or record of changes made to a project, such as a </w:t>
      </w:r>
      <w:hyperlink r:id="rId16" w:tooltip="Website" w:history="1">
        <w:r w:rsidRPr="005343E4">
          <w:rPr>
            <w:rStyle w:val="Hyperlnk"/>
            <w:lang w:val="sv-SE"/>
          </w:rPr>
          <w:t>website</w:t>
        </w:r>
      </w:hyperlink>
      <w:r w:rsidRPr="005343E4">
        <w:rPr>
          <w:lang w:val="sv-SE"/>
        </w:rPr>
        <w:t> or software project, usually including such records as bug fixes, new features, etc. Some </w:t>
      </w:r>
      <w:hyperlink r:id="rId17" w:tooltip="Open source" w:history="1">
        <w:r w:rsidRPr="005343E4">
          <w:rPr>
            <w:rStyle w:val="Hyperlnk"/>
            <w:lang w:val="sv-SE"/>
          </w:rPr>
          <w:t>open source</w:t>
        </w:r>
      </w:hyperlink>
      <w:r w:rsidRPr="005343E4">
        <w:rPr>
          <w:lang w:val="sv-SE"/>
        </w:rPr>
        <w:t> projects include a changelog as one of the top level files in their distribution.” (Wikipedia)</w:t>
      </w:r>
    </w:p>
    <w:p w14:paraId="33CC452A" w14:textId="77777777" w:rsidR="005343E4" w:rsidRPr="005343E4" w:rsidRDefault="005343E4" w:rsidP="005343E4">
      <w:pPr>
        <w:rPr>
          <w:lang w:val="sv-SE"/>
        </w:rPr>
      </w:pPr>
    </w:p>
    <w:p w14:paraId="3E86252A" w14:textId="77777777" w:rsidR="005343E4" w:rsidRPr="005343E4" w:rsidRDefault="005343E4" w:rsidP="005343E4">
      <w:pPr>
        <w:rPr>
          <w:lang w:val="sv-SE"/>
        </w:rPr>
      </w:pPr>
    </w:p>
    <w:p w14:paraId="3B4C8BFB" w14:textId="77777777" w:rsidR="005343E4" w:rsidRPr="005343E4" w:rsidRDefault="005343E4" w:rsidP="005343E4">
      <w:pPr>
        <w:rPr>
          <w:b/>
          <w:bCs/>
        </w:rPr>
      </w:pPr>
      <w:commentRangeStart w:id="1"/>
      <w:r w:rsidRPr="005343E4">
        <w:rPr>
          <w:b/>
          <w:bCs/>
        </w:rPr>
        <w:t>Testing</w:t>
      </w:r>
      <w:commentRangeEnd w:id="1"/>
      <w:r w:rsidRPr="005343E4">
        <w:rPr>
          <w:lang w:val="sv-SE"/>
        </w:rPr>
        <w:commentReference w:id="1"/>
      </w:r>
    </w:p>
    <w:p w14:paraId="02A30038" w14:textId="77777777" w:rsidR="005343E4" w:rsidRPr="005343E4" w:rsidRDefault="005343E4" w:rsidP="005343E4">
      <w:pPr>
        <w:rPr>
          <w:b/>
          <w:bCs/>
        </w:rPr>
      </w:pPr>
      <w:commentRangeStart w:id="2"/>
      <w:r w:rsidRPr="005343E4">
        <w:rPr>
          <w:b/>
          <w:bCs/>
        </w:rPr>
        <w:t>Acceptance tests</w:t>
      </w:r>
      <w:commentRangeEnd w:id="2"/>
      <w:r w:rsidRPr="005343E4">
        <w:rPr>
          <w:lang w:val="sv-SE"/>
        </w:rPr>
        <w:commentReference w:id="2"/>
      </w:r>
    </w:p>
    <w:p w14:paraId="424C0443" w14:textId="77777777" w:rsidR="005343E4" w:rsidRPr="005343E4" w:rsidRDefault="005343E4" w:rsidP="005343E4">
      <w:r w:rsidRPr="005343E4">
        <w:t xml:space="preserve">Acceptance tests have been run for the different user stories. </w:t>
      </w:r>
    </w:p>
    <w:p w14:paraId="794C66B7" w14:textId="77777777" w:rsidR="005343E4" w:rsidRPr="005343E4" w:rsidRDefault="005343E4" w:rsidP="005343E4">
      <w:r w:rsidRPr="005343E4">
        <w:t>Those tested concern design, possibilities and restrictions on the map and application features.</w:t>
      </w:r>
    </w:p>
    <w:p w14:paraId="030D6C4D" w14:textId="77777777" w:rsidR="005343E4" w:rsidRPr="005343E4" w:rsidRDefault="005343E4" w:rsidP="005343E4"/>
    <w:p w14:paraId="35007627" w14:textId="77777777" w:rsidR="005343E4" w:rsidRPr="005343E4" w:rsidRDefault="005343E4" w:rsidP="005343E4">
      <w:pPr>
        <w:rPr>
          <w:b/>
          <w:bCs/>
        </w:rPr>
      </w:pPr>
      <w:r w:rsidRPr="005343E4">
        <w:rPr>
          <w:b/>
          <w:bCs/>
        </w:rPr>
        <w:t>Test details</w:t>
      </w:r>
    </w:p>
    <w:p w14:paraId="6DC18824" w14:textId="77777777" w:rsidR="005343E4" w:rsidRPr="005343E4" w:rsidRDefault="005343E4" w:rsidP="005343E4">
      <w:r w:rsidRPr="005343E4">
        <w:t>User stories, examples:</w:t>
      </w:r>
    </w:p>
    <w:p w14:paraId="3490B2FB" w14:textId="77777777" w:rsidR="005343E4" w:rsidRPr="005343E4" w:rsidRDefault="005343E4" w:rsidP="005343E4">
      <w:pPr>
        <w:numPr>
          <w:ilvl w:val="0"/>
          <w:numId w:val="2"/>
        </w:numPr>
      </w:pPr>
      <w:r w:rsidRPr="005343E4">
        <w:t>As a user who opens the program, I want to have a fixed view on the Chalmers map, always with the same starting coordinates.</w:t>
      </w:r>
    </w:p>
    <w:p w14:paraId="2E2F2239" w14:textId="77777777" w:rsidR="005343E4" w:rsidRPr="005343E4" w:rsidRDefault="005343E4" w:rsidP="005343E4">
      <w:pPr>
        <w:numPr>
          <w:ilvl w:val="0"/>
          <w:numId w:val="2"/>
        </w:numPr>
      </w:pPr>
      <w:r w:rsidRPr="005343E4">
        <w:t>As a user, I should not be able to zoom out to see larger areas than that of Chalmers.</w:t>
      </w:r>
    </w:p>
    <w:p w14:paraId="6140B2C8" w14:textId="77777777" w:rsidR="005343E4" w:rsidRPr="005343E4" w:rsidRDefault="005343E4" w:rsidP="005343E4">
      <w:pPr>
        <w:numPr>
          <w:ilvl w:val="0"/>
          <w:numId w:val="2"/>
        </w:numPr>
      </w:pPr>
      <w:r w:rsidRPr="005343E4">
        <w:t>As a user, I want to be able to search for buildings and the result should be all rooms.</w:t>
      </w:r>
    </w:p>
    <w:p w14:paraId="0A1786D7" w14:textId="77777777" w:rsidR="005343E4" w:rsidRPr="005343E4" w:rsidRDefault="005343E4" w:rsidP="005343E4">
      <w:pPr>
        <w:numPr>
          <w:ilvl w:val="0"/>
          <w:numId w:val="2"/>
        </w:numPr>
      </w:pPr>
      <w:r w:rsidRPr="005343E4">
        <w:t>As a user, when I type in the search for an item, a dropdown menu with word-completed suggestions should appear.</w:t>
      </w:r>
    </w:p>
    <w:p w14:paraId="439C93F6" w14:textId="77777777" w:rsidR="005343E4" w:rsidRPr="005343E4" w:rsidRDefault="005343E4" w:rsidP="005343E4">
      <w:pPr>
        <w:numPr>
          <w:ilvl w:val="0"/>
          <w:numId w:val="2"/>
        </w:numPr>
      </w:pPr>
      <w:r w:rsidRPr="005343E4">
        <w:t>As a user I want to see where I am on campus with just one click.</w:t>
      </w:r>
    </w:p>
    <w:p w14:paraId="68E5247F" w14:textId="77777777" w:rsidR="005343E4" w:rsidRPr="005343E4" w:rsidRDefault="005343E4" w:rsidP="005343E4">
      <w:pPr>
        <w:numPr>
          <w:ilvl w:val="0"/>
          <w:numId w:val="2"/>
        </w:numPr>
      </w:pPr>
      <w:r w:rsidRPr="005343E4">
        <w:t>As a user, I want to be able to search for two separate locations, and get the path between them.</w:t>
      </w:r>
    </w:p>
    <w:p w14:paraId="39B61E10" w14:textId="77777777" w:rsidR="005343E4" w:rsidRPr="005343E4" w:rsidRDefault="005343E4" w:rsidP="005343E4">
      <w:pPr>
        <w:numPr>
          <w:ilvl w:val="0"/>
          <w:numId w:val="2"/>
        </w:numPr>
      </w:pPr>
      <w:r w:rsidRPr="005343E4">
        <w:t>As a user I want to be able to have a Checkbox Menu in which I can choose between lecture halls, computer rooms and group rooms.</w:t>
      </w:r>
    </w:p>
    <w:p w14:paraId="1AAC244E" w14:textId="77777777" w:rsidR="005343E4" w:rsidRPr="005343E4" w:rsidRDefault="005343E4" w:rsidP="005343E4">
      <w:pPr>
        <w:rPr>
          <w:b/>
          <w:bCs/>
        </w:rPr>
      </w:pPr>
      <w:r w:rsidRPr="005343E4">
        <w:rPr>
          <w:b/>
          <w:bCs/>
        </w:rPr>
        <w:t>Unit tests</w:t>
      </w:r>
    </w:p>
    <w:p w14:paraId="58F98BAB" w14:textId="77777777" w:rsidR="005343E4" w:rsidRPr="005343E4" w:rsidRDefault="005343E4" w:rsidP="005343E4">
      <w:r w:rsidRPr="005343E4">
        <w:t>All database methods in the DAO (Data Access Object) class have been unit tested, using the public Assert class.</w:t>
      </w:r>
    </w:p>
    <w:p w14:paraId="786FF5F6" w14:textId="77777777" w:rsidR="005343E4" w:rsidRPr="005343E4" w:rsidRDefault="005343E4" w:rsidP="005343E4"/>
    <w:p w14:paraId="7A3BCC35" w14:textId="77777777" w:rsidR="005343E4" w:rsidRPr="005343E4" w:rsidRDefault="005343E4" w:rsidP="005343E4">
      <w:pPr>
        <w:rPr>
          <w:b/>
          <w:bCs/>
        </w:rPr>
      </w:pPr>
      <w:commentRangeStart w:id="3"/>
      <w:r w:rsidRPr="005343E4">
        <w:rPr>
          <w:b/>
          <w:bCs/>
        </w:rPr>
        <w:t xml:space="preserve">Test </w:t>
      </w:r>
      <w:commentRangeEnd w:id="3"/>
      <w:r w:rsidR="00BF7FFB">
        <w:rPr>
          <w:rStyle w:val="Kommentarsreferens"/>
        </w:rPr>
        <w:commentReference w:id="3"/>
      </w:r>
      <w:r w:rsidRPr="005343E4">
        <w:rPr>
          <w:b/>
          <w:bCs/>
        </w:rPr>
        <w:t>details</w:t>
      </w:r>
    </w:p>
    <w:p w14:paraId="6316188B" w14:textId="77777777" w:rsidR="005343E4" w:rsidRPr="005343E4" w:rsidRDefault="005343E4" w:rsidP="005343E4">
      <w:pPr>
        <w:numPr>
          <w:ilvl w:val="0"/>
          <w:numId w:val="3"/>
        </w:numPr>
      </w:pPr>
      <w:r w:rsidRPr="005343E4">
        <w:t>Insertion and getting in table 4 (buildings table)</w:t>
      </w:r>
    </w:p>
    <w:p w14:paraId="61B8801C" w14:textId="77777777" w:rsidR="005343E4" w:rsidRPr="005343E4" w:rsidRDefault="005343E4" w:rsidP="005343E4">
      <w:pPr>
        <w:numPr>
          <w:ilvl w:val="1"/>
          <w:numId w:val="3"/>
        </w:numPr>
      </w:pPr>
      <w:r w:rsidRPr="005343E4">
        <w:t xml:space="preserve">insertIntoTable4 and getAllFromTable4 were tested together: </w:t>
      </w:r>
    </w:p>
    <w:p w14:paraId="7E17966C" w14:textId="77777777" w:rsidR="005343E4" w:rsidRPr="005343E4" w:rsidRDefault="005343E4" w:rsidP="005343E4">
      <w:pPr>
        <w:numPr>
          <w:ilvl w:val="2"/>
          <w:numId w:val="3"/>
        </w:numPr>
      </w:pPr>
      <w:r w:rsidRPr="005343E4">
        <w:t>A building name (String) was inserted into table 4 via insertIntoTable4 and fetched with getAllFromTable4</w:t>
      </w:r>
    </w:p>
    <w:p w14:paraId="69F2AEC8" w14:textId="77777777" w:rsidR="005343E4" w:rsidRPr="005343E4" w:rsidRDefault="005343E4" w:rsidP="005343E4">
      <w:pPr>
        <w:numPr>
          <w:ilvl w:val="0"/>
          <w:numId w:val="3"/>
        </w:numPr>
      </w:pPr>
      <w:r w:rsidRPr="005343E4">
        <w:t>Insertion and getting in table 2 (room types table)</w:t>
      </w:r>
    </w:p>
    <w:p w14:paraId="1E28311C" w14:textId="77777777" w:rsidR="005343E4" w:rsidRPr="005343E4" w:rsidRDefault="005343E4" w:rsidP="005343E4">
      <w:pPr>
        <w:numPr>
          <w:ilvl w:val="1"/>
          <w:numId w:val="3"/>
        </w:numPr>
      </w:pPr>
      <w:r w:rsidRPr="005343E4">
        <w:t xml:space="preserve">insertIntoTable2 and getAllFromTable2 were tested together: </w:t>
      </w:r>
    </w:p>
    <w:p w14:paraId="06F0BBB8" w14:textId="77777777" w:rsidR="005343E4" w:rsidRPr="005343E4" w:rsidRDefault="005343E4" w:rsidP="005343E4">
      <w:pPr>
        <w:numPr>
          <w:ilvl w:val="2"/>
          <w:numId w:val="3"/>
        </w:numPr>
      </w:pPr>
      <w:r w:rsidRPr="005343E4">
        <w:t>Three room types (String) were inserted into table 2 via insertIntoTable2 and fetched with getAllFromTable2</w:t>
      </w:r>
    </w:p>
    <w:p w14:paraId="5C5E2C54" w14:textId="77777777" w:rsidR="005343E4" w:rsidRPr="005343E4" w:rsidRDefault="005343E4" w:rsidP="005343E4">
      <w:pPr>
        <w:numPr>
          <w:ilvl w:val="0"/>
          <w:numId w:val="3"/>
        </w:numPr>
      </w:pPr>
      <w:r w:rsidRPr="005343E4">
        <w:t>Insertion and getting in table 1 (coordinates and buildings table)</w:t>
      </w:r>
    </w:p>
    <w:p w14:paraId="23D76BFB" w14:textId="77777777" w:rsidR="005343E4" w:rsidRPr="005343E4" w:rsidRDefault="005343E4" w:rsidP="005343E4">
      <w:pPr>
        <w:numPr>
          <w:ilvl w:val="1"/>
          <w:numId w:val="3"/>
        </w:numPr>
      </w:pPr>
      <w:r w:rsidRPr="005343E4">
        <w:t xml:space="preserve">insertIntoTable1 and getClosestEntry were tested together: </w:t>
      </w:r>
    </w:p>
    <w:p w14:paraId="1A565161" w14:textId="77777777" w:rsidR="005343E4" w:rsidRPr="005343E4" w:rsidRDefault="005343E4" w:rsidP="005343E4">
      <w:pPr>
        <w:numPr>
          <w:ilvl w:val="2"/>
          <w:numId w:val="3"/>
        </w:numPr>
      </w:pPr>
      <w:r w:rsidRPr="005343E4">
        <w:t xml:space="preserve">A pair of coordinates (Double) and a building name (String) were inserted into table 1 via insertIntoTable1. </w:t>
      </w:r>
    </w:p>
    <w:p w14:paraId="7C7CBDDE" w14:textId="77777777" w:rsidR="005343E4" w:rsidRPr="005343E4" w:rsidRDefault="005343E4" w:rsidP="005343E4">
      <w:pPr>
        <w:numPr>
          <w:ilvl w:val="2"/>
          <w:numId w:val="3"/>
        </w:numPr>
      </w:pPr>
      <w:r w:rsidRPr="005343E4">
        <w:t xml:space="preserve">The coordinates (Double) were used to create an object (LatLng) containing latitude and longitude. </w:t>
      </w:r>
    </w:p>
    <w:p w14:paraId="588CE05D" w14:textId="77777777" w:rsidR="005343E4" w:rsidRPr="005343E4" w:rsidRDefault="005343E4" w:rsidP="005343E4">
      <w:pPr>
        <w:numPr>
          <w:ilvl w:val="2"/>
          <w:numId w:val="3"/>
        </w:numPr>
      </w:pPr>
      <w:r w:rsidRPr="005343E4">
        <w:t xml:space="preserve">The object (LatLng) and the building name (String) served as input in getClosestEntry. </w:t>
      </w:r>
    </w:p>
    <w:p w14:paraId="2F882D39" w14:textId="77777777" w:rsidR="005343E4" w:rsidRPr="005343E4" w:rsidRDefault="005343E4" w:rsidP="005343E4">
      <w:pPr>
        <w:numPr>
          <w:ilvl w:val="2"/>
          <w:numId w:val="3"/>
        </w:numPr>
      </w:pPr>
      <w:r w:rsidRPr="005343E4">
        <w:t>The result of getClosestEntry (LatLng) and the object (LatLng) containing the coordinates were compared and found to be equal.</w:t>
      </w:r>
    </w:p>
    <w:p w14:paraId="163BAA98" w14:textId="77777777" w:rsidR="005343E4" w:rsidRPr="005343E4" w:rsidRDefault="005343E4" w:rsidP="005343E4">
      <w:pPr>
        <w:numPr>
          <w:ilvl w:val="2"/>
          <w:numId w:val="3"/>
        </w:numPr>
      </w:pPr>
      <w:r w:rsidRPr="005343E4">
        <w:t>Calculating the closest entry</w:t>
      </w:r>
    </w:p>
    <w:p w14:paraId="0A0C3641" w14:textId="77777777" w:rsidR="005343E4" w:rsidRPr="005343E4" w:rsidRDefault="005343E4" w:rsidP="005343E4">
      <w:pPr>
        <w:numPr>
          <w:ilvl w:val="1"/>
          <w:numId w:val="3"/>
        </w:numPr>
      </w:pPr>
      <w:r w:rsidRPr="005343E4">
        <w:t xml:space="preserve">insertIntoTable1 and getClosestEntry were tested together: </w:t>
      </w:r>
    </w:p>
    <w:p w14:paraId="118A1576" w14:textId="77777777" w:rsidR="005343E4" w:rsidRPr="005343E4" w:rsidRDefault="005343E4" w:rsidP="005343E4">
      <w:pPr>
        <w:numPr>
          <w:ilvl w:val="2"/>
          <w:numId w:val="3"/>
        </w:numPr>
      </w:pPr>
      <w:r w:rsidRPr="005343E4">
        <w:t xml:space="preserve">An object (LatLng) containing zero coordinates, the current coordinates, were created. </w:t>
      </w:r>
    </w:p>
    <w:p w14:paraId="79660C08" w14:textId="77777777" w:rsidR="005343E4" w:rsidRPr="005343E4" w:rsidRDefault="005343E4" w:rsidP="005343E4">
      <w:pPr>
        <w:numPr>
          <w:ilvl w:val="2"/>
          <w:numId w:val="3"/>
        </w:numPr>
      </w:pPr>
      <w:r w:rsidRPr="005343E4">
        <w:t xml:space="preserve">Five different coordinate pairs (Double) and a building name (String) were inserted into table 1 via insertIntoTable1. </w:t>
      </w:r>
    </w:p>
    <w:p w14:paraId="5AE889A3" w14:textId="77777777" w:rsidR="005343E4" w:rsidRPr="005343E4" w:rsidRDefault="005343E4" w:rsidP="005343E4">
      <w:pPr>
        <w:numPr>
          <w:ilvl w:val="2"/>
          <w:numId w:val="3"/>
        </w:numPr>
      </w:pPr>
      <w:r w:rsidRPr="005343E4">
        <w:t xml:space="preserve">The pair of coordinates (Double) closest to the zero coordinates, were in addition used to create an object (LatLng) containing latitude and longitude. </w:t>
      </w:r>
    </w:p>
    <w:p w14:paraId="25F52070" w14:textId="77777777" w:rsidR="005343E4" w:rsidRPr="005343E4" w:rsidRDefault="005343E4" w:rsidP="005343E4">
      <w:pPr>
        <w:numPr>
          <w:ilvl w:val="2"/>
          <w:numId w:val="3"/>
        </w:numPr>
      </w:pPr>
      <w:r w:rsidRPr="005343E4">
        <w:t xml:space="preserve">The zero coordinates object (LatLng) and the building name (String) served as input in getClosestEntry. </w:t>
      </w:r>
    </w:p>
    <w:p w14:paraId="47EA2395" w14:textId="77777777" w:rsidR="005343E4" w:rsidRPr="005343E4" w:rsidRDefault="005343E4" w:rsidP="005343E4">
      <w:pPr>
        <w:numPr>
          <w:ilvl w:val="2"/>
          <w:numId w:val="3"/>
        </w:numPr>
      </w:pPr>
      <w:r w:rsidRPr="005343E4">
        <w:t>The result of getClosestEntry (LatLng) and the closest coordinate pair object (LatLng) were compared and found to be equal.</w:t>
      </w:r>
    </w:p>
    <w:p w14:paraId="7C63DC1F" w14:textId="77777777" w:rsidR="005343E4" w:rsidRPr="005343E4" w:rsidRDefault="005343E4" w:rsidP="005343E4">
      <w:pPr>
        <w:numPr>
          <w:ilvl w:val="2"/>
          <w:numId w:val="3"/>
        </w:numPr>
      </w:pPr>
      <w:r w:rsidRPr="005343E4">
        <w:t>Insertion and getting in table 3 (room name, coordinates, room type, building and floor table)</w:t>
      </w:r>
    </w:p>
    <w:p w14:paraId="1E009F07" w14:textId="77777777" w:rsidR="005343E4" w:rsidRPr="005343E4" w:rsidRDefault="005343E4" w:rsidP="005343E4">
      <w:pPr>
        <w:numPr>
          <w:ilvl w:val="1"/>
          <w:numId w:val="3"/>
        </w:numPr>
      </w:pPr>
      <w:r w:rsidRPr="005343E4">
        <w:t xml:space="preserve">insertIntoTable3 and getRoomCoordinates were tested together: </w:t>
      </w:r>
    </w:p>
    <w:p w14:paraId="18E19C7F" w14:textId="77777777" w:rsidR="005343E4" w:rsidRPr="005343E4" w:rsidRDefault="005343E4" w:rsidP="005343E4">
      <w:pPr>
        <w:numPr>
          <w:ilvl w:val="2"/>
          <w:numId w:val="3"/>
        </w:numPr>
      </w:pPr>
      <w:r w:rsidRPr="005343E4">
        <w:t xml:space="preserve">A pair of coordinates (Double) were used to create an object (LatLng) containing latitude and longitude. </w:t>
      </w:r>
    </w:p>
    <w:p w14:paraId="223D7C85" w14:textId="77777777" w:rsidR="005343E4" w:rsidRPr="005343E4" w:rsidRDefault="005343E4" w:rsidP="005343E4">
      <w:pPr>
        <w:numPr>
          <w:ilvl w:val="2"/>
          <w:numId w:val="3"/>
        </w:numPr>
      </w:pPr>
      <w:r w:rsidRPr="005343E4">
        <w:t xml:space="preserve">A room type (String) was inserted into table 2 via insertIntoTable2. </w:t>
      </w:r>
    </w:p>
    <w:p w14:paraId="2BDEBFA0" w14:textId="77777777" w:rsidR="005343E4" w:rsidRPr="005343E4" w:rsidRDefault="005343E4" w:rsidP="005343E4">
      <w:pPr>
        <w:numPr>
          <w:ilvl w:val="2"/>
          <w:numId w:val="3"/>
        </w:numPr>
      </w:pPr>
      <w:r w:rsidRPr="005343E4">
        <w:t xml:space="preserve">A building name (String) was inserted into table 4 via insertIntoTable4. </w:t>
      </w:r>
    </w:p>
    <w:p w14:paraId="1B6A37A4" w14:textId="77777777" w:rsidR="005343E4" w:rsidRPr="005343E4" w:rsidRDefault="005343E4" w:rsidP="005343E4">
      <w:pPr>
        <w:numPr>
          <w:ilvl w:val="2"/>
          <w:numId w:val="3"/>
        </w:numPr>
      </w:pPr>
      <w:r w:rsidRPr="005343E4">
        <w:t xml:space="preserve">The room name (String), the coordinates (Double, the room type (String), the building name (String) and a floor (String) were inserted into table 3 via insertIntoTable3. </w:t>
      </w:r>
    </w:p>
    <w:p w14:paraId="54E5523D" w14:textId="77777777" w:rsidR="005343E4" w:rsidRPr="005343E4" w:rsidRDefault="005343E4" w:rsidP="005343E4">
      <w:pPr>
        <w:numPr>
          <w:ilvl w:val="2"/>
          <w:numId w:val="3"/>
        </w:numPr>
      </w:pPr>
      <w:r w:rsidRPr="005343E4">
        <w:t>The room name (String) served as input in getRoomCoordinates.</w:t>
      </w:r>
    </w:p>
    <w:p w14:paraId="7C90C8D2" w14:textId="77777777" w:rsidR="005343E4" w:rsidRPr="005343E4" w:rsidRDefault="005343E4" w:rsidP="005343E4">
      <w:pPr>
        <w:numPr>
          <w:ilvl w:val="2"/>
          <w:numId w:val="3"/>
        </w:numPr>
      </w:pPr>
      <w:r w:rsidRPr="005343E4">
        <w:t>The result of getRoomCoordinates (LatLng) and the object (LatLng) containing the coordinates were compared and found to be equal.</w:t>
      </w:r>
    </w:p>
    <w:p w14:paraId="5975183F" w14:textId="77777777" w:rsidR="005343E4" w:rsidRPr="005343E4" w:rsidRDefault="005343E4" w:rsidP="005343E4">
      <w:pPr>
        <w:numPr>
          <w:ilvl w:val="2"/>
          <w:numId w:val="3"/>
        </w:numPr>
      </w:pPr>
      <w:r w:rsidRPr="005343E4">
        <w:t>Getting all rooms in a specific building</w:t>
      </w:r>
    </w:p>
    <w:p w14:paraId="7C3021BE" w14:textId="77777777" w:rsidR="005343E4" w:rsidRPr="005343E4" w:rsidRDefault="005343E4" w:rsidP="005343E4">
      <w:pPr>
        <w:numPr>
          <w:ilvl w:val="1"/>
          <w:numId w:val="3"/>
        </w:numPr>
      </w:pPr>
      <w:r w:rsidRPr="005343E4">
        <w:t xml:space="preserve">insertIntoTable2, insertIntoTable3, insertIntoTable4 and getAllRoomsInBuilding were tested together: </w:t>
      </w:r>
    </w:p>
    <w:p w14:paraId="5D8B75B3" w14:textId="77777777" w:rsidR="005343E4" w:rsidRPr="005343E4" w:rsidRDefault="005343E4" w:rsidP="005343E4">
      <w:pPr>
        <w:numPr>
          <w:ilvl w:val="2"/>
          <w:numId w:val="3"/>
        </w:numPr>
      </w:pPr>
      <w:r w:rsidRPr="005343E4">
        <w:t xml:space="preserve">A room type (String) was inserted into table 2 via insertIntoTable2. </w:t>
      </w:r>
    </w:p>
    <w:p w14:paraId="4A2F41A6" w14:textId="77777777" w:rsidR="005343E4" w:rsidRPr="005343E4" w:rsidRDefault="005343E4" w:rsidP="005343E4">
      <w:pPr>
        <w:numPr>
          <w:ilvl w:val="2"/>
          <w:numId w:val="3"/>
        </w:numPr>
      </w:pPr>
      <w:r w:rsidRPr="005343E4">
        <w:t>A real building name (String) was inserted into table 4 via insertIntoTable4</w:t>
      </w:r>
    </w:p>
    <w:p w14:paraId="11F64D2E" w14:textId="77777777" w:rsidR="005343E4" w:rsidRPr="005343E4" w:rsidRDefault="005343E4" w:rsidP="005343E4">
      <w:pPr>
        <w:numPr>
          <w:ilvl w:val="2"/>
          <w:numId w:val="3"/>
        </w:numPr>
      </w:pPr>
      <w:r w:rsidRPr="005343E4">
        <w:t xml:space="preserve">A false building name (String) was inserted the same way. </w:t>
      </w:r>
    </w:p>
    <w:p w14:paraId="30FBA951" w14:textId="77777777" w:rsidR="005343E4" w:rsidRPr="005343E4" w:rsidRDefault="005343E4" w:rsidP="005343E4">
      <w:pPr>
        <w:numPr>
          <w:ilvl w:val="2"/>
          <w:numId w:val="3"/>
        </w:numPr>
      </w:pPr>
      <w:r w:rsidRPr="005343E4">
        <w:t>Room name1 (String), coordinate pair1 (Double), the room type (String), the true building name (String) and floor1 (String) were inserted into table 3 via insertIntoTable3.</w:t>
      </w:r>
    </w:p>
    <w:p w14:paraId="419B4677" w14:textId="77777777" w:rsidR="005343E4" w:rsidRPr="005343E4" w:rsidRDefault="005343E4" w:rsidP="005343E4">
      <w:pPr>
        <w:numPr>
          <w:ilvl w:val="2"/>
          <w:numId w:val="3"/>
        </w:numPr>
      </w:pPr>
      <w:r w:rsidRPr="005343E4">
        <w:t>Room name2 (String), coordinate pair1 (Double), the room type (String), the true building name (String) and floor2 (String) were inserted into table 3 via insertIntoTable3.</w:t>
      </w:r>
    </w:p>
    <w:p w14:paraId="7CEB2C5A" w14:textId="77777777" w:rsidR="005343E4" w:rsidRPr="005343E4" w:rsidRDefault="005343E4" w:rsidP="005343E4">
      <w:pPr>
        <w:numPr>
          <w:ilvl w:val="2"/>
          <w:numId w:val="3"/>
        </w:numPr>
      </w:pPr>
      <w:r w:rsidRPr="005343E4">
        <w:t>A false room name (String), coordinate pair1 (Double), the room type (String), the false building name (String) and floor1 (String) were inserted into table 3 via insertIntoTable3.</w:t>
      </w:r>
    </w:p>
    <w:p w14:paraId="651172D4" w14:textId="77777777" w:rsidR="005343E4" w:rsidRPr="005343E4" w:rsidRDefault="005343E4" w:rsidP="005343E4">
      <w:pPr>
        <w:numPr>
          <w:ilvl w:val="2"/>
          <w:numId w:val="3"/>
        </w:numPr>
      </w:pPr>
      <w:r w:rsidRPr="005343E4">
        <w:t>The true building name (String) served as input in getAllRoomsInBuilding.</w:t>
      </w:r>
    </w:p>
    <w:p w14:paraId="696F0BD9" w14:textId="77777777" w:rsidR="005343E4" w:rsidRPr="005343E4" w:rsidRDefault="005343E4" w:rsidP="005343E4">
      <w:pPr>
        <w:numPr>
          <w:ilvl w:val="2"/>
          <w:numId w:val="3"/>
        </w:numPr>
      </w:pPr>
      <w:r w:rsidRPr="005343E4">
        <w:t>The result of getAllRoomsInBuilding (ArrayList&lt;String&gt;) was tested using methods size and contains, and found to be satisfactory.</w:t>
      </w:r>
    </w:p>
    <w:p w14:paraId="6426860E" w14:textId="77777777" w:rsidR="005343E4" w:rsidRPr="005343E4" w:rsidRDefault="005343E4" w:rsidP="005343E4">
      <w:pPr>
        <w:numPr>
          <w:ilvl w:val="2"/>
          <w:numId w:val="3"/>
        </w:numPr>
      </w:pPr>
      <w:r w:rsidRPr="005343E4">
        <w:t>Getting all rooms with a specific type</w:t>
      </w:r>
    </w:p>
    <w:p w14:paraId="34F1BB73" w14:textId="77777777" w:rsidR="005343E4" w:rsidRPr="005343E4" w:rsidRDefault="005343E4" w:rsidP="005343E4">
      <w:pPr>
        <w:numPr>
          <w:ilvl w:val="1"/>
          <w:numId w:val="3"/>
        </w:numPr>
      </w:pPr>
      <w:r w:rsidRPr="005343E4">
        <w:t>insertIntoTable2, insertIntoTable3, insertIntoTable4 and getAllRoomsInBuilding were tested together:</w:t>
      </w:r>
    </w:p>
    <w:p w14:paraId="38B107FD" w14:textId="77777777" w:rsidR="005343E4" w:rsidRPr="005343E4" w:rsidRDefault="005343E4" w:rsidP="005343E4">
      <w:pPr>
        <w:numPr>
          <w:ilvl w:val="2"/>
          <w:numId w:val="3"/>
        </w:numPr>
      </w:pPr>
      <w:r w:rsidRPr="005343E4">
        <w:t xml:space="preserve">A room type (String) was inserted into table 2 via insertIntoTable2. </w:t>
      </w:r>
    </w:p>
    <w:p w14:paraId="7A8C4D3F" w14:textId="77777777" w:rsidR="005343E4" w:rsidRPr="005343E4" w:rsidRDefault="005343E4" w:rsidP="005343E4">
      <w:pPr>
        <w:numPr>
          <w:ilvl w:val="2"/>
          <w:numId w:val="3"/>
        </w:numPr>
      </w:pPr>
      <w:r w:rsidRPr="005343E4">
        <w:t>A false room type (String) was inserted the same way.</w:t>
      </w:r>
    </w:p>
    <w:p w14:paraId="737C7001" w14:textId="77777777" w:rsidR="005343E4" w:rsidRPr="005343E4" w:rsidRDefault="005343E4" w:rsidP="005343E4">
      <w:pPr>
        <w:numPr>
          <w:ilvl w:val="2"/>
          <w:numId w:val="3"/>
        </w:numPr>
      </w:pPr>
      <w:r w:rsidRPr="005343E4">
        <w:t>A building name (String) was inserted into table 4 via insertIntoTable4</w:t>
      </w:r>
    </w:p>
    <w:p w14:paraId="07E1DBF7" w14:textId="77777777" w:rsidR="005343E4" w:rsidRPr="005343E4" w:rsidRDefault="005343E4" w:rsidP="005343E4">
      <w:pPr>
        <w:numPr>
          <w:ilvl w:val="2"/>
          <w:numId w:val="3"/>
        </w:numPr>
      </w:pPr>
      <w:r w:rsidRPr="005343E4">
        <w:t>Room name1 (String), a coordinate pair1 (Double), the true room type (String), the building name (String) and floor1 (String) were inserted into table 3 via insertIntoTable3.</w:t>
      </w:r>
    </w:p>
    <w:p w14:paraId="7EC0411C" w14:textId="77777777" w:rsidR="005343E4" w:rsidRPr="005343E4" w:rsidRDefault="005343E4" w:rsidP="005343E4">
      <w:pPr>
        <w:numPr>
          <w:ilvl w:val="2"/>
          <w:numId w:val="3"/>
        </w:numPr>
      </w:pPr>
      <w:r w:rsidRPr="005343E4">
        <w:t>Room name2 (String), coordinate pair1 (Double), the true room type (String), the building name (String) and floor2 (String) were inserted into table 3 via insertIntoTable3.</w:t>
      </w:r>
    </w:p>
    <w:p w14:paraId="308EB9B9" w14:textId="77777777" w:rsidR="005343E4" w:rsidRPr="005343E4" w:rsidRDefault="005343E4" w:rsidP="005343E4">
      <w:pPr>
        <w:numPr>
          <w:ilvl w:val="2"/>
          <w:numId w:val="3"/>
        </w:numPr>
      </w:pPr>
      <w:r w:rsidRPr="005343E4">
        <w:t>A false room name (String), coordinate pair1 (Double), the false room type (String), the building name (String) and floor1 (String) were inserted into table 3 via insertIntoTable3.</w:t>
      </w:r>
    </w:p>
    <w:p w14:paraId="6E77AD12" w14:textId="77777777" w:rsidR="005343E4" w:rsidRPr="005343E4" w:rsidRDefault="005343E4" w:rsidP="005343E4">
      <w:pPr>
        <w:numPr>
          <w:ilvl w:val="2"/>
          <w:numId w:val="3"/>
        </w:numPr>
      </w:pPr>
      <w:r w:rsidRPr="005343E4">
        <w:t>The building name (String) served as input in getAllRoomsInBuilding.</w:t>
      </w:r>
    </w:p>
    <w:p w14:paraId="00377498" w14:textId="77777777" w:rsidR="005343E4" w:rsidRPr="005343E4" w:rsidRDefault="005343E4" w:rsidP="005343E4">
      <w:pPr>
        <w:numPr>
          <w:ilvl w:val="2"/>
          <w:numId w:val="3"/>
        </w:numPr>
      </w:pPr>
      <w:r w:rsidRPr="005343E4">
        <w:t>The result of getAllRoomsInBuilding (ArrayList&lt;String&gt;) was tested using methods size and contains, and found to be satisfactory.</w:t>
      </w:r>
    </w:p>
    <w:p w14:paraId="6A8091CE" w14:textId="77777777" w:rsidR="005343E4" w:rsidRPr="005343E4" w:rsidRDefault="005343E4" w:rsidP="005343E4">
      <w:pPr>
        <w:numPr>
          <w:ilvl w:val="2"/>
          <w:numId w:val="3"/>
        </w:numPr>
      </w:pPr>
      <w:r w:rsidRPr="005343E4">
        <w:t>Getting suggestions</w:t>
      </w:r>
    </w:p>
    <w:p w14:paraId="61667A94" w14:textId="77777777" w:rsidR="005343E4" w:rsidRPr="005343E4" w:rsidRDefault="005343E4" w:rsidP="005343E4">
      <w:pPr>
        <w:numPr>
          <w:ilvl w:val="1"/>
          <w:numId w:val="3"/>
        </w:numPr>
      </w:pPr>
      <w:r w:rsidRPr="005343E4">
        <w:t>insertIntoTable2, insertIntoTable3, insertIntoTable4 and suggestions were tested together:</w:t>
      </w:r>
    </w:p>
    <w:p w14:paraId="337979D3" w14:textId="77777777" w:rsidR="005343E4" w:rsidRPr="005343E4" w:rsidRDefault="005343E4" w:rsidP="005343E4">
      <w:pPr>
        <w:numPr>
          <w:ilvl w:val="2"/>
          <w:numId w:val="3"/>
        </w:numPr>
      </w:pPr>
      <w:r w:rsidRPr="005343E4">
        <w:t xml:space="preserve">A room type (String) was inserted into table 2 via insertIntoTable2. </w:t>
      </w:r>
    </w:p>
    <w:p w14:paraId="5643695F" w14:textId="77777777" w:rsidR="005343E4" w:rsidRPr="005343E4" w:rsidRDefault="005343E4" w:rsidP="005343E4">
      <w:pPr>
        <w:numPr>
          <w:ilvl w:val="2"/>
          <w:numId w:val="3"/>
        </w:numPr>
      </w:pPr>
      <w:r w:rsidRPr="005343E4">
        <w:t>A building name (String) was inserted into table 4 via insertIntoTable4</w:t>
      </w:r>
    </w:p>
    <w:p w14:paraId="732E338E" w14:textId="77777777" w:rsidR="005343E4" w:rsidRPr="005343E4" w:rsidRDefault="005343E4" w:rsidP="005343E4">
      <w:pPr>
        <w:numPr>
          <w:ilvl w:val="2"/>
          <w:numId w:val="3"/>
        </w:numPr>
      </w:pPr>
      <w:r w:rsidRPr="005343E4">
        <w:t>A room name (String), a coordinate pair (Double), the room type (String), the building name (String) and a floor (String) were inserted into table 3 via insertIntoTable3.</w:t>
      </w:r>
    </w:p>
    <w:p w14:paraId="4E7CCAD1" w14:textId="77777777" w:rsidR="005343E4" w:rsidRPr="005343E4" w:rsidRDefault="005343E4" w:rsidP="005343E4">
      <w:pPr>
        <w:numPr>
          <w:ilvl w:val="2"/>
          <w:numId w:val="3"/>
        </w:numPr>
      </w:pPr>
      <w:r w:rsidRPr="005343E4">
        <w:t>Different strings of letters matching the strings in table 3 served as input in suggestions.</w:t>
      </w:r>
    </w:p>
    <w:p w14:paraId="247D9410" w14:textId="77777777" w:rsidR="005343E4" w:rsidRPr="005343E4" w:rsidRDefault="005343E4" w:rsidP="005343E4">
      <w:pPr>
        <w:numPr>
          <w:ilvl w:val="2"/>
          <w:numId w:val="3"/>
        </w:numPr>
      </w:pPr>
      <w:r w:rsidRPr="005343E4">
        <w:t>The result of suggestions (ArrayList&lt;String&gt;) was tested using methods for size and null, and found to be satisfactory.</w:t>
      </w:r>
    </w:p>
    <w:p w14:paraId="00A5DF04" w14:textId="77777777" w:rsidR="005343E4" w:rsidRPr="005343E4" w:rsidRDefault="005343E4" w:rsidP="005343E4">
      <w:pPr>
        <w:numPr>
          <w:ilvl w:val="2"/>
          <w:numId w:val="3"/>
        </w:numPr>
      </w:pPr>
      <w:r w:rsidRPr="005343E4">
        <w:t>Getting room names</w:t>
      </w:r>
    </w:p>
    <w:p w14:paraId="76694E94" w14:textId="77777777" w:rsidR="005343E4" w:rsidRPr="005343E4" w:rsidRDefault="005343E4" w:rsidP="005343E4">
      <w:pPr>
        <w:numPr>
          <w:ilvl w:val="1"/>
          <w:numId w:val="3"/>
        </w:numPr>
      </w:pPr>
      <w:r w:rsidRPr="005343E4">
        <w:t>insertIntoTable3 and getName were tested together:</w:t>
      </w:r>
    </w:p>
    <w:p w14:paraId="40F87176"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16259E40" w14:textId="77777777" w:rsidR="005343E4" w:rsidRPr="005343E4" w:rsidRDefault="005343E4" w:rsidP="005343E4">
      <w:pPr>
        <w:numPr>
          <w:ilvl w:val="2"/>
          <w:numId w:val="3"/>
        </w:numPr>
      </w:pPr>
      <w:r w:rsidRPr="005343E4">
        <w:t>The room name (String) served as input in getType.</w:t>
      </w:r>
    </w:p>
    <w:p w14:paraId="3C34C3AF" w14:textId="77777777" w:rsidR="005343E4" w:rsidRPr="005343E4" w:rsidRDefault="005343E4" w:rsidP="005343E4">
      <w:pPr>
        <w:numPr>
          <w:ilvl w:val="2"/>
          <w:numId w:val="3"/>
        </w:numPr>
      </w:pPr>
      <w:r w:rsidRPr="005343E4">
        <w:t>The result of getName (String) and the room name were compared and found to be equal.</w:t>
      </w:r>
    </w:p>
    <w:p w14:paraId="4F43E086" w14:textId="77777777" w:rsidR="005343E4" w:rsidRPr="005343E4" w:rsidRDefault="005343E4" w:rsidP="005343E4">
      <w:pPr>
        <w:numPr>
          <w:ilvl w:val="2"/>
          <w:numId w:val="3"/>
        </w:numPr>
      </w:pPr>
      <w:r w:rsidRPr="005343E4">
        <w:t>Getting room types</w:t>
      </w:r>
    </w:p>
    <w:p w14:paraId="7A09473F" w14:textId="77777777" w:rsidR="005343E4" w:rsidRPr="005343E4" w:rsidRDefault="005343E4" w:rsidP="005343E4">
      <w:pPr>
        <w:numPr>
          <w:ilvl w:val="1"/>
          <w:numId w:val="3"/>
        </w:numPr>
      </w:pPr>
      <w:r w:rsidRPr="005343E4">
        <w:t>insertIntoTable3 and getType were tested together:</w:t>
      </w:r>
    </w:p>
    <w:p w14:paraId="50FF4288"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6BA844FA" w14:textId="77777777" w:rsidR="005343E4" w:rsidRPr="005343E4" w:rsidRDefault="005343E4" w:rsidP="005343E4">
      <w:pPr>
        <w:numPr>
          <w:ilvl w:val="2"/>
          <w:numId w:val="3"/>
        </w:numPr>
      </w:pPr>
      <w:r w:rsidRPr="005343E4">
        <w:t>The room name (String) served as input in getType.</w:t>
      </w:r>
    </w:p>
    <w:p w14:paraId="316B2867" w14:textId="77777777" w:rsidR="005343E4" w:rsidRPr="005343E4" w:rsidRDefault="005343E4" w:rsidP="005343E4">
      <w:pPr>
        <w:numPr>
          <w:ilvl w:val="2"/>
          <w:numId w:val="3"/>
        </w:numPr>
      </w:pPr>
      <w:r w:rsidRPr="005343E4">
        <w:t>The result of getType (String) and the room type were compared and found to be equal.</w:t>
      </w:r>
    </w:p>
    <w:p w14:paraId="76F9BB60" w14:textId="77777777" w:rsidR="005343E4" w:rsidRPr="005343E4" w:rsidRDefault="005343E4" w:rsidP="005343E4">
      <w:pPr>
        <w:numPr>
          <w:ilvl w:val="2"/>
          <w:numId w:val="3"/>
        </w:numPr>
      </w:pPr>
      <w:r w:rsidRPr="005343E4">
        <w:t>Getting floor</w:t>
      </w:r>
    </w:p>
    <w:p w14:paraId="65964869" w14:textId="77777777" w:rsidR="005343E4" w:rsidRPr="005343E4" w:rsidRDefault="005343E4" w:rsidP="005343E4">
      <w:pPr>
        <w:numPr>
          <w:ilvl w:val="1"/>
          <w:numId w:val="3"/>
        </w:numPr>
      </w:pPr>
      <w:r w:rsidRPr="005343E4">
        <w:t>insertIntoTable3 and getFloor were tested together:</w:t>
      </w:r>
    </w:p>
    <w:p w14:paraId="5164CBC5" w14:textId="77777777" w:rsidR="005343E4" w:rsidRPr="005343E4" w:rsidRDefault="005343E4" w:rsidP="005343E4">
      <w:pPr>
        <w:numPr>
          <w:ilvl w:val="2"/>
          <w:numId w:val="3"/>
        </w:numPr>
      </w:pPr>
      <w:r w:rsidRPr="005343E4">
        <w:t>A room name (String), a coordinate pair (Double), a room type (String), a building name (String) and a floor (String) were inserted into table 3 via insertIntoTable3.</w:t>
      </w:r>
    </w:p>
    <w:p w14:paraId="22EA266D" w14:textId="77777777" w:rsidR="005343E4" w:rsidRPr="005343E4" w:rsidRDefault="005343E4" w:rsidP="005343E4">
      <w:pPr>
        <w:numPr>
          <w:ilvl w:val="2"/>
          <w:numId w:val="3"/>
        </w:numPr>
      </w:pPr>
      <w:r w:rsidRPr="005343E4">
        <w:t>The room name (String) served as input in getFloor.</w:t>
      </w:r>
    </w:p>
    <w:p w14:paraId="0BD0DF9E" w14:textId="77777777" w:rsidR="005343E4" w:rsidRPr="005343E4" w:rsidRDefault="005343E4" w:rsidP="005343E4">
      <w:pPr>
        <w:numPr>
          <w:ilvl w:val="2"/>
          <w:numId w:val="3"/>
        </w:numPr>
      </w:pPr>
      <w:r w:rsidRPr="005343E4">
        <w:t>The result of getFloor (String) and the floor were compared and found to be equal.</w:t>
      </w:r>
    </w:p>
    <w:p w14:paraId="671F76D4" w14:textId="77777777" w:rsidR="000804A0" w:rsidRDefault="000804A0" w:rsidP="00743EB1"/>
    <w:p w14:paraId="1B3DB3CA" w14:textId="77777777" w:rsidR="002F22A1" w:rsidRDefault="002F22A1" w:rsidP="00743EB1"/>
    <w:p w14:paraId="29270F4C" w14:textId="5E261215" w:rsidR="002F22A1" w:rsidRDefault="002F22A1" w:rsidP="00743EB1">
      <w:r>
        <w:t>Under testing:</w:t>
      </w:r>
    </w:p>
    <w:p w14:paraId="5A8291F4" w14:textId="202E3A7B" w:rsidR="002F22A1" w:rsidRDefault="002F22A1" w:rsidP="00743EB1">
      <w:r>
        <w:t>Verify and validate</w:t>
      </w:r>
    </w:p>
    <w:p w14:paraId="2886446C" w14:textId="77777777" w:rsidR="002F22A1" w:rsidRDefault="002F22A1" w:rsidP="00743EB1"/>
    <w:p w14:paraId="41FB9E81" w14:textId="44D7F251" w:rsidR="002F22A1" w:rsidRDefault="002F22A1" w:rsidP="00743EB1">
      <w:r>
        <w:t>Test case = input and expected output</w:t>
      </w:r>
    </w:p>
    <w:p w14:paraId="2B77F188" w14:textId="3379BBA9" w:rsidR="002F22A1" w:rsidRDefault="002F22A1" w:rsidP="00743EB1">
      <w:r>
        <w:t>Test suite = a set of test cases</w:t>
      </w:r>
    </w:p>
    <w:p w14:paraId="770F48D3" w14:textId="30B8549D" w:rsidR="0066499B" w:rsidRDefault="0066499B" w:rsidP="00743EB1">
      <w:r>
        <w:t>Coverage = “quality measure” of tests – how many lines/expressions of code are tested/covered?</w:t>
      </w:r>
    </w:p>
    <w:p w14:paraId="2A92E0B8" w14:textId="77777777" w:rsidR="0066499B" w:rsidRDefault="0066499B" w:rsidP="00743EB1"/>
    <w:p w14:paraId="5FC3AE39" w14:textId="3EB2797B" w:rsidR="0066499B" w:rsidRDefault="0066499B" w:rsidP="00743EB1">
      <w:r>
        <w:t>Requirements Analysis – acceptance test</w:t>
      </w:r>
    </w:p>
    <w:p w14:paraId="4330B592" w14:textId="42B7834D" w:rsidR="0066499B" w:rsidRDefault="0066499B" w:rsidP="00743EB1">
      <w:r>
        <w:t>Architectural design – system test</w:t>
      </w:r>
    </w:p>
    <w:p w14:paraId="50680C95" w14:textId="46CDE563" w:rsidR="0066499B" w:rsidRDefault="0066499B" w:rsidP="00743EB1">
      <w:r>
        <w:t>Subsyetm design – integration test</w:t>
      </w:r>
    </w:p>
    <w:p w14:paraId="121EE899" w14:textId="746515AF" w:rsidR="0066499B" w:rsidRDefault="0066499B" w:rsidP="00743EB1">
      <w:r>
        <w:t>Detailed design – module test</w:t>
      </w:r>
    </w:p>
    <w:p w14:paraId="4BDCE5B4" w14:textId="557EA9C9" w:rsidR="0066499B" w:rsidRDefault="0066499B" w:rsidP="00743EB1">
      <w:r>
        <w:t>Implementation – unit test (often with TDD)</w:t>
      </w:r>
    </w:p>
    <w:p w14:paraId="0C179F1A" w14:textId="77777777" w:rsidR="0066499B" w:rsidRDefault="0066499B" w:rsidP="00743EB1"/>
    <w:p w14:paraId="013F5B67" w14:textId="4E7D3D4E" w:rsidR="0066499B" w:rsidRDefault="0066499B" w:rsidP="00743EB1">
      <w:r>
        <w:t>Test to pass – simple test cases</w:t>
      </w:r>
    </w:p>
    <w:p w14:paraId="09DF16E0" w14:textId="683F575E" w:rsidR="0066499B" w:rsidRDefault="0066499B" w:rsidP="00743EB1">
      <w:r>
        <w:t>Test to fail – evil test cases</w:t>
      </w:r>
    </w:p>
    <w:p w14:paraId="610799BF" w14:textId="77777777" w:rsidR="0066499B" w:rsidRDefault="0066499B" w:rsidP="00743EB1"/>
    <w:p w14:paraId="7BA2241A" w14:textId="427D186C" w:rsidR="0066499B" w:rsidRDefault="0066499B" w:rsidP="00743EB1">
      <w:r>
        <w:t>Statement coverage (alla statements/tester gårs igenom) and branch coverage (alla decisions gårs igenom/alla möjliga vägar som kan tas) – find paths through the program (while white box-testing) and make sure to cover them</w:t>
      </w:r>
    </w:p>
    <w:p w14:paraId="774467BF" w14:textId="77777777" w:rsidR="0066499B" w:rsidRDefault="0066499B" w:rsidP="00743EB1"/>
    <w:p w14:paraId="3A215A39" w14:textId="61B176CF" w:rsidR="0066499B" w:rsidRDefault="0066499B" w:rsidP="00743EB1">
      <w:r>
        <w:t>Acceptance testing – tests a user story (from a “custome” perspective) – the customer can accept or reject</w:t>
      </w:r>
    </w:p>
    <w:p w14:paraId="49E37120" w14:textId="77777777" w:rsidR="008246F1" w:rsidRDefault="008246F1" w:rsidP="00743EB1"/>
    <w:p w14:paraId="3577AF3E" w14:textId="3E485ADA" w:rsidR="008246F1" w:rsidRDefault="008246F1" w:rsidP="00743EB1">
      <w:r w:rsidRPr="008246F1">
        <w:t xml:space="preserve"> </w:t>
      </w:r>
      <w:r>
        <w:rPr>
          <w:noProof/>
          <w:lang w:val="sv-SE"/>
        </w:rPr>
        <w:drawing>
          <wp:inline distT="0" distB="0" distL="0" distR="0" wp14:anchorId="301244A1" wp14:editId="60A6FD1E">
            <wp:extent cx="3944139" cy="3604895"/>
            <wp:effectExtent l="0" t="0" r="0" b="1905"/>
            <wp:docPr id="543" name="Bild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240" cy="3604987"/>
                    </a:xfrm>
                    <a:prstGeom prst="rect">
                      <a:avLst/>
                    </a:prstGeom>
                    <a:noFill/>
                    <a:ln>
                      <a:noFill/>
                    </a:ln>
                  </pic:spPr>
                </pic:pic>
              </a:graphicData>
            </a:graphic>
          </wp:inline>
        </w:drawing>
      </w:r>
      <w:r>
        <w:rPr>
          <w:noProof/>
          <w:lang w:val="sv-SE"/>
        </w:rPr>
        <w:drawing>
          <wp:inline distT="0" distB="0" distL="0" distR="0" wp14:anchorId="1D043602" wp14:editId="49CF68B8">
            <wp:extent cx="3611774" cy="3458119"/>
            <wp:effectExtent l="0" t="0" r="0" b="0"/>
            <wp:docPr id="542" name="Bild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1901" cy="3458241"/>
                    </a:xfrm>
                    <a:prstGeom prst="rect">
                      <a:avLst/>
                    </a:prstGeom>
                    <a:noFill/>
                    <a:ln>
                      <a:noFill/>
                    </a:ln>
                  </pic:spPr>
                </pic:pic>
              </a:graphicData>
            </a:graphic>
          </wp:inline>
        </w:drawing>
      </w:r>
    </w:p>
    <w:p w14:paraId="7161C992" w14:textId="77777777" w:rsidR="0037183D" w:rsidRPr="0037183D" w:rsidRDefault="0037183D" w:rsidP="0037183D">
      <w:pPr>
        <w:rPr>
          <w:lang w:val="sv-SE"/>
        </w:rPr>
      </w:pPr>
      <w:r w:rsidRPr="0037183D">
        <w:rPr>
          <w:lang w:val="sv-SE"/>
        </w:rPr>
        <w:t>Document What?</w:t>
      </w:r>
    </w:p>
    <w:p w14:paraId="4F7ED1C9" w14:textId="77777777" w:rsidR="0037183D" w:rsidRPr="0037183D" w:rsidRDefault="0037183D" w:rsidP="0037183D">
      <w:pPr>
        <w:numPr>
          <w:ilvl w:val="0"/>
          <w:numId w:val="7"/>
        </w:numPr>
        <w:rPr>
          <w:lang w:val="sv-SE"/>
        </w:rPr>
      </w:pPr>
      <w:r w:rsidRPr="0037183D">
        <w:rPr>
          <w:lang w:val="sv-SE"/>
        </w:rPr>
        <w:t xml:space="preserve">Requirements - Statements that identify attributes, capabilities, characteristics, or qualities of a system.This is the foundation for what shall be or has been implemented. </w:t>
      </w:r>
    </w:p>
    <w:p w14:paraId="4F42EDA7" w14:textId="77777777" w:rsidR="0037183D" w:rsidRPr="0037183D" w:rsidRDefault="0037183D" w:rsidP="0037183D">
      <w:pPr>
        <w:numPr>
          <w:ilvl w:val="0"/>
          <w:numId w:val="7"/>
        </w:numPr>
        <w:rPr>
          <w:lang w:val="sv-SE"/>
        </w:rPr>
      </w:pPr>
      <w:r w:rsidRPr="0037183D">
        <w:rPr>
          <w:lang w:val="sv-SE"/>
        </w:rPr>
        <w:t xml:space="preserve">Architecture/Design - Overview of software. Includes relations to an environment and construction principles to be used in design of software components. </w:t>
      </w:r>
    </w:p>
    <w:p w14:paraId="55A3ED25" w14:textId="77777777" w:rsidR="0037183D" w:rsidRPr="0037183D" w:rsidRDefault="0037183D" w:rsidP="0037183D">
      <w:pPr>
        <w:numPr>
          <w:ilvl w:val="0"/>
          <w:numId w:val="7"/>
        </w:numPr>
        <w:rPr>
          <w:lang w:val="sv-SE"/>
        </w:rPr>
      </w:pPr>
      <w:r w:rsidRPr="0037183D">
        <w:rPr>
          <w:lang w:val="sv-SE"/>
        </w:rPr>
        <w:t xml:space="preserve">Technical - Documentation of code, algorithms, interfaces, and APIs. </w:t>
      </w:r>
    </w:p>
    <w:p w14:paraId="03DA645B" w14:textId="77777777" w:rsidR="0037183D" w:rsidRDefault="0037183D" w:rsidP="0037183D">
      <w:pPr>
        <w:rPr>
          <w:lang w:val="sv-SE"/>
        </w:rPr>
      </w:pPr>
    </w:p>
    <w:p w14:paraId="337A4A66" w14:textId="77777777" w:rsidR="0037183D" w:rsidRPr="0037183D" w:rsidRDefault="0037183D" w:rsidP="0037183D">
      <w:pPr>
        <w:rPr>
          <w:lang w:val="sv-SE"/>
        </w:rPr>
      </w:pPr>
      <w:r w:rsidRPr="0037183D">
        <w:rPr>
          <w:lang w:val="sv-SE"/>
        </w:rPr>
        <w:t>Design decisions Vision Statement Operations documentation Project overview Requirements document Support documentation System Documentation User documentation</w:t>
      </w:r>
    </w:p>
    <w:p w14:paraId="7FD84ACA" w14:textId="77777777" w:rsidR="0037183D" w:rsidRDefault="0037183D" w:rsidP="00743EB1"/>
    <w:p w14:paraId="33806D4A" w14:textId="77777777" w:rsidR="0037183D" w:rsidRDefault="0037183D" w:rsidP="00743EB1"/>
    <w:p w14:paraId="60ED8DEB" w14:textId="77777777" w:rsidR="0037183D" w:rsidRDefault="0037183D" w:rsidP="00743EB1"/>
    <w:p w14:paraId="27BA2C75" w14:textId="2C484EC2" w:rsidR="0037183D" w:rsidRDefault="0037183D" w:rsidP="00743EB1">
      <w:r>
        <w:t>Burn down chart btw!</w:t>
      </w:r>
    </w:p>
    <w:p w14:paraId="6D02428A" w14:textId="77777777" w:rsidR="0037183D" w:rsidRDefault="0037183D" w:rsidP="00743EB1"/>
    <w:p w14:paraId="0ABF8EB7" w14:textId="77777777" w:rsidR="0037183D" w:rsidRDefault="0037183D" w:rsidP="00743EB1"/>
    <w:p w14:paraId="71D2A937" w14:textId="524CEE14" w:rsidR="0037183D" w:rsidRDefault="0037183D" w:rsidP="00743EB1">
      <w:r>
        <w:t xml:space="preserve">Agile development är </w:t>
      </w:r>
      <w:r w:rsidR="00567F5E">
        <w:t>målet</w:t>
      </w:r>
    </w:p>
    <w:p w14:paraId="7BE66F68" w14:textId="3C94D903" w:rsidR="00567F5E" w:rsidRDefault="00567F5E" w:rsidP="00743EB1">
      <w:r>
        <w:rPr>
          <w:noProof/>
          <w:lang w:val="sv-SE"/>
        </w:rPr>
        <w:drawing>
          <wp:inline distT="0" distB="0" distL="0" distR="0" wp14:anchorId="46672D78" wp14:editId="08BCC9DC">
            <wp:extent cx="5756910" cy="2800553"/>
            <wp:effectExtent l="0" t="0" r="8890" b="0"/>
            <wp:docPr id="544" name="Bild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800553"/>
                    </a:xfrm>
                    <a:prstGeom prst="rect">
                      <a:avLst/>
                    </a:prstGeom>
                    <a:noFill/>
                    <a:ln>
                      <a:noFill/>
                    </a:ln>
                  </pic:spPr>
                </pic:pic>
              </a:graphicData>
            </a:graphic>
          </wp:inline>
        </w:drawing>
      </w:r>
    </w:p>
    <w:p w14:paraId="6C56547F" w14:textId="77777777" w:rsidR="00567F5E" w:rsidRDefault="00567F5E" w:rsidP="00743EB1"/>
    <w:p w14:paraId="05C222CA" w14:textId="77777777" w:rsidR="0037183D" w:rsidRPr="0037183D" w:rsidRDefault="0037183D" w:rsidP="0037183D">
      <w:pPr>
        <w:rPr>
          <w:lang w:val="sv-SE"/>
        </w:rPr>
      </w:pPr>
      <w:r w:rsidRPr="0037183D">
        <w:rPr>
          <w:lang w:val="sv-SE"/>
        </w:rPr>
        <w:t>With high quality source code and a test suite to back it up you need a lot less system documentation.</w:t>
      </w:r>
    </w:p>
    <w:p w14:paraId="6AFCB3DA" w14:textId="77777777" w:rsidR="0037183D" w:rsidRPr="0037183D" w:rsidRDefault="0037183D" w:rsidP="0037183D">
      <w:pPr>
        <w:rPr>
          <w:lang w:val="sv-SE"/>
        </w:rPr>
      </w:pPr>
      <w:r w:rsidRPr="0037183D">
        <w:rPr>
          <w:lang w:val="sv-SE"/>
        </w:rPr>
        <w:t>Developers rarely trust the documentation, particularly detailed documentation because it's usually out of sync with the code</w:t>
      </w:r>
    </w:p>
    <w:p w14:paraId="5FDDAE4D" w14:textId="77777777" w:rsidR="0037183D" w:rsidRPr="0037183D" w:rsidRDefault="0037183D" w:rsidP="0037183D">
      <w:pPr>
        <w:rPr>
          <w:lang w:val="sv-SE"/>
        </w:rPr>
      </w:pPr>
      <w:r w:rsidRPr="0037183D">
        <w:rPr>
          <w:lang w:val="sv-SE"/>
        </w:rPr>
        <w:t>Ask whether you NEED the documentation, not whether you want it</w:t>
      </w:r>
    </w:p>
    <w:p w14:paraId="56749FF4" w14:textId="77777777" w:rsidR="0037183D" w:rsidRPr="0037183D" w:rsidRDefault="0037183D" w:rsidP="0037183D">
      <w:pPr>
        <w:rPr>
          <w:lang w:val="sv-SE"/>
        </w:rPr>
      </w:pPr>
      <w:r w:rsidRPr="0037183D">
        <w:rPr>
          <w:lang w:val="sv-SE"/>
        </w:rPr>
        <w:t>Document stable things, not speculative things</w:t>
      </w:r>
    </w:p>
    <w:p w14:paraId="14A3F9D4" w14:textId="77777777" w:rsidR="0037183D" w:rsidRPr="00C55613" w:rsidRDefault="0037183D" w:rsidP="00743EB1"/>
    <w:sectPr w:rsidR="0037183D" w:rsidRPr="00C55613" w:rsidSect="00FA71DF">
      <w:headerReference w:type="default" r:id="rId22"/>
      <w:footerReference w:type="even" r:id="rId23"/>
      <w:footerReference w:type="default" r:id="rId24"/>
      <w:pgSz w:w="11900" w:h="16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ofie Peters" w:date="2013-05-20T16:16:00Z" w:initials="SP">
    <w:p w14:paraId="70AD950A" w14:textId="77777777" w:rsidR="00940007" w:rsidRDefault="00940007" w:rsidP="005343E4">
      <w:pPr>
        <w:pStyle w:val="Kommentarer"/>
      </w:pPr>
      <w:r>
        <w:rPr>
          <w:rStyle w:val="Kommentarsreferens"/>
        </w:rPr>
        <w:annotationRef/>
      </w:r>
      <w:r>
        <w:t>Probably to be expanded</w:t>
      </w:r>
    </w:p>
  </w:comment>
  <w:comment w:id="2" w:author="Sofie Peters" w:date="2013-05-20T16:16:00Z" w:initials="SP">
    <w:p w14:paraId="4E3BA734" w14:textId="77777777" w:rsidR="00940007" w:rsidRDefault="00940007" w:rsidP="005343E4">
      <w:pPr>
        <w:pStyle w:val="Kommentarer"/>
      </w:pPr>
      <w:r>
        <w:rPr>
          <w:rStyle w:val="Kommentarsreferens"/>
        </w:rPr>
        <w:annotationRef/>
      </w:r>
      <w:r>
        <w:rPr>
          <w:rFonts w:ascii="Helvetica" w:hAnsi="Helvetica" w:cs="Helvetica"/>
        </w:rPr>
        <w:t>Notera gärna vilken user story acceptance-testet relaterar till.</w:t>
      </w:r>
    </w:p>
  </w:comment>
  <w:comment w:id="3" w:author="Sofie Peters" w:date="2013-05-21T01:10:00Z" w:initials="SP">
    <w:p w14:paraId="1F9DD9F1" w14:textId="046BE97F" w:rsidR="00940007" w:rsidRPr="00BF7FFB" w:rsidRDefault="00940007" w:rsidP="00BF7FFB">
      <w:pPr>
        <w:widowControl w:val="0"/>
        <w:autoSpaceDE w:val="0"/>
        <w:autoSpaceDN w:val="0"/>
        <w:adjustRightInd w:val="0"/>
        <w:rPr>
          <w:rFonts w:ascii="Helvetica" w:hAnsi="Helvetica" w:cs="Helvetica"/>
          <w:lang w:val="sv-SE"/>
        </w:rPr>
      </w:pPr>
      <w:r>
        <w:rPr>
          <w:rStyle w:val="Kommentarsreferens"/>
        </w:rPr>
        <w:annotationRef/>
      </w:r>
      <w:r>
        <w:t>Tester “</w:t>
      </w:r>
      <w:r>
        <w:rPr>
          <w:rFonts w:ascii="Helvetica" w:hAnsi="Helvetica" w:cs="Helvetica"/>
          <w:lang w:val="sv-SE"/>
        </w:rPr>
        <w:t>Tester hamnar i ett eget dokument. Det tillhör i någon mening "Development- and feature decisions", men är såpass självständigt att det går bra med ett eget dokument.</w:t>
      </w:r>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656A46" w14:textId="77777777" w:rsidR="00940007" w:rsidRDefault="00940007" w:rsidP="00C8125A">
      <w:r>
        <w:separator/>
      </w:r>
    </w:p>
  </w:endnote>
  <w:endnote w:type="continuationSeparator" w:id="0">
    <w:p w14:paraId="5C7DC7D3" w14:textId="77777777" w:rsidR="00940007" w:rsidRDefault="00940007" w:rsidP="00C81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3632E" w14:textId="77777777" w:rsidR="00940007" w:rsidRDefault="00940007" w:rsidP="0037204A">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7190C3EF" w14:textId="77777777" w:rsidR="00940007" w:rsidRDefault="00940007" w:rsidP="00C8125A">
    <w:pPr>
      <w:pStyle w:val="Sidfo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E9CBD" w14:textId="77777777" w:rsidR="00940007" w:rsidRDefault="00940007" w:rsidP="0037204A">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A83312">
      <w:rPr>
        <w:rStyle w:val="Sidnummer"/>
        <w:noProof/>
      </w:rPr>
      <w:t>6</w:t>
    </w:r>
    <w:r>
      <w:rPr>
        <w:rStyle w:val="Sidnummer"/>
      </w:rPr>
      <w:fldChar w:fldCharType="end"/>
    </w:r>
  </w:p>
  <w:p w14:paraId="544FD607" w14:textId="77777777" w:rsidR="00940007" w:rsidRDefault="00940007" w:rsidP="00C8125A">
    <w:pPr>
      <w:pStyle w:val="Sidfo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EFB9B" w14:textId="77777777" w:rsidR="00940007" w:rsidRDefault="00940007" w:rsidP="00C8125A">
      <w:r>
        <w:separator/>
      </w:r>
    </w:p>
  </w:footnote>
  <w:footnote w:type="continuationSeparator" w:id="0">
    <w:p w14:paraId="45E039C6" w14:textId="77777777" w:rsidR="00940007" w:rsidRDefault="00940007" w:rsidP="00C812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FF223" w14:textId="77777777" w:rsidR="00940007" w:rsidRPr="00FA71DF" w:rsidRDefault="00940007">
    <w:pPr>
      <w:pStyle w:val="Sidhuvud"/>
      <w:rPr>
        <w:b/>
      </w:rPr>
    </w:pPr>
    <w:r w:rsidRPr="00C8125A">
      <w:rPr>
        <w:b/>
      </w:rPr>
      <w:t>C</w:t>
    </w:r>
    <w:r>
      <w:rPr>
        <w:b/>
      </w:rPr>
      <w:t>halmersOnTheGo</w:t>
    </w:r>
    <w:r>
      <w:rPr>
        <w:b/>
      </w:rPr>
      <w:tab/>
    </w:r>
    <w:r>
      <w:rPr>
        <w:b/>
      </w:rPr>
      <w:tab/>
    </w:r>
    <w:r>
      <w:t>Software Development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B10744"/>
    <w:multiLevelType w:val="hybridMultilevel"/>
    <w:tmpl w:val="FDD2E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354038A"/>
    <w:multiLevelType w:val="hybridMultilevel"/>
    <w:tmpl w:val="F00A4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4E16DF"/>
    <w:multiLevelType w:val="hybridMultilevel"/>
    <w:tmpl w:val="424A917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8541DAA"/>
    <w:multiLevelType w:val="hybridMultilevel"/>
    <w:tmpl w:val="99DE5396"/>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399A7D0C"/>
    <w:multiLevelType w:val="hybridMultilevel"/>
    <w:tmpl w:val="1D8E402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53064141"/>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nsid w:val="7AAB5788"/>
    <w:multiLevelType w:val="hybridMultilevel"/>
    <w:tmpl w:val="96606C6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3"/>
  </w:num>
  <w:num w:numId="5">
    <w:abstractNumId w:val="8"/>
  </w:num>
  <w:num w:numId="6">
    <w:abstractNumId w:val="6"/>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ttachedTemplate r:id="rId1"/>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3E4"/>
    <w:rsid w:val="00012AE0"/>
    <w:rsid w:val="00035E60"/>
    <w:rsid w:val="000804A0"/>
    <w:rsid w:val="00142714"/>
    <w:rsid w:val="00186FBB"/>
    <w:rsid w:val="00190C9A"/>
    <w:rsid w:val="00194FF0"/>
    <w:rsid w:val="001F7C4E"/>
    <w:rsid w:val="00251C8B"/>
    <w:rsid w:val="002D5FCD"/>
    <w:rsid w:val="002F0928"/>
    <w:rsid w:val="002F22A1"/>
    <w:rsid w:val="0030556F"/>
    <w:rsid w:val="00334F16"/>
    <w:rsid w:val="00345E2A"/>
    <w:rsid w:val="0037183D"/>
    <w:rsid w:val="0037204A"/>
    <w:rsid w:val="003C46F5"/>
    <w:rsid w:val="00425189"/>
    <w:rsid w:val="004A2659"/>
    <w:rsid w:val="004E0A86"/>
    <w:rsid w:val="00524655"/>
    <w:rsid w:val="005343E4"/>
    <w:rsid w:val="00567F5E"/>
    <w:rsid w:val="005758F8"/>
    <w:rsid w:val="005C379C"/>
    <w:rsid w:val="005E54DE"/>
    <w:rsid w:val="005F4662"/>
    <w:rsid w:val="0066499B"/>
    <w:rsid w:val="0069775D"/>
    <w:rsid w:val="006A177B"/>
    <w:rsid w:val="00743EB1"/>
    <w:rsid w:val="007B36C5"/>
    <w:rsid w:val="008246F1"/>
    <w:rsid w:val="00833C55"/>
    <w:rsid w:val="008E23D7"/>
    <w:rsid w:val="00933769"/>
    <w:rsid w:val="00940007"/>
    <w:rsid w:val="00974F9F"/>
    <w:rsid w:val="00A3575F"/>
    <w:rsid w:val="00A74DDA"/>
    <w:rsid w:val="00A83312"/>
    <w:rsid w:val="00A9231C"/>
    <w:rsid w:val="00B12B4B"/>
    <w:rsid w:val="00BF7FFB"/>
    <w:rsid w:val="00C248B1"/>
    <w:rsid w:val="00C55613"/>
    <w:rsid w:val="00C8125A"/>
    <w:rsid w:val="00CE0558"/>
    <w:rsid w:val="00D9193C"/>
    <w:rsid w:val="00D94549"/>
    <w:rsid w:val="00DB0A43"/>
    <w:rsid w:val="00DC2D99"/>
    <w:rsid w:val="00E36866"/>
    <w:rsid w:val="00E64EBB"/>
    <w:rsid w:val="00E85A3C"/>
    <w:rsid w:val="00F206B8"/>
    <w:rsid w:val="00F66601"/>
    <w:rsid w:val="00FA71DF"/>
    <w:rsid w:val="00FE7C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0B3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25A"/>
    <w:rPr>
      <w:lang w:val="en-GB"/>
    </w:rPr>
  </w:style>
  <w:style w:type="paragraph" w:styleId="Rubrik1">
    <w:name w:val="heading 1"/>
    <w:basedOn w:val="Normal"/>
    <w:next w:val="Normal"/>
    <w:link w:val="Rubrik1Char"/>
    <w:uiPriority w:val="9"/>
    <w:qFormat/>
    <w:rsid w:val="00C55613"/>
    <w:pPr>
      <w:keepNext/>
      <w:keepLines/>
      <w:numPr>
        <w:numId w:val="1"/>
      </w:numPr>
      <w:spacing w:before="480"/>
      <w:outlineLvl w:val="0"/>
    </w:pPr>
    <w:rPr>
      <w:rFonts w:asciiTheme="majorHAnsi" w:eastAsiaTheme="majorEastAsia" w:hAnsiTheme="majorHAnsi" w:cstheme="majorBidi"/>
      <w:b/>
      <w:bCs/>
      <w:color w:val="4E4E52" w:themeColor="accent1" w:themeShade="B5"/>
      <w:sz w:val="32"/>
      <w:szCs w:val="32"/>
    </w:rPr>
  </w:style>
  <w:style w:type="paragraph" w:styleId="Rubrik2">
    <w:name w:val="heading 2"/>
    <w:basedOn w:val="Normal"/>
    <w:next w:val="Normal"/>
    <w:link w:val="Rubrik2Char"/>
    <w:uiPriority w:val="9"/>
    <w:semiHidden/>
    <w:unhideWhenUsed/>
    <w:qFormat/>
    <w:rsid w:val="00743EB1"/>
    <w:pPr>
      <w:keepNext/>
      <w:keepLines/>
      <w:numPr>
        <w:ilvl w:val="1"/>
        <w:numId w:val="1"/>
      </w:numPr>
      <w:spacing w:before="200"/>
      <w:outlineLvl w:val="1"/>
    </w:pPr>
    <w:rPr>
      <w:rFonts w:asciiTheme="majorHAnsi" w:eastAsiaTheme="majorEastAsia" w:hAnsiTheme="majorHAnsi" w:cstheme="majorBidi"/>
      <w:b/>
      <w:bCs/>
      <w:color w:val="6F6F74" w:themeColor="accent1"/>
      <w:sz w:val="26"/>
      <w:szCs w:val="26"/>
    </w:rPr>
  </w:style>
  <w:style w:type="paragraph" w:styleId="Rubrik3">
    <w:name w:val="heading 3"/>
    <w:basedOn w:val="Normal"/>
    <w:next w:val="Normal"/>
    <w:link w:val="Rubrik3Char"/>
    <w:uiPriority w:val="9"/>
    <w:semiHidden/>
    <w:unhideWhenUsed/>
    <w:qFormat/>
    <w:rsid w:val="00743EB1"/>
    <w:pPr>
      <w:keepNext/>
      <w:keepLines/>
      <w:numPr>
        <w:ilvl w:val="2"/>
        <w:numId w:val="1"/>
      </w:numPr>
      <w:spacing w:before="200"/>
      <w:outlineLvl w:val="2"/>
    </w:pPr>
    <w:rPr>
      <w:rFonts w:asciiTheme="majorHAnsi" w:eastAsiaTheme="majorEastAsia" w:hAnsiTheme="majorHAnsi" w:cstheme="majorBidi"/>
      <w:b/>
      <w:bCs/>
      <w:color w:val="6F6F74" w:themeColor="accent1"/>
    </w:rPr>
  </w:style>
  <w:style w:type="paragraph" w:styleId="Rubrik4">
    <w:name w:val="heading 4"/>
    <w:basedOn w:val="Normal"/>
    <w:next w:val="Normal"/>
    <w:link w:val="Rubrik4Char"/>
    <w:uiPriority w:val="9"/>
    <w:semiHidden/>
    <w:unhideWhenUsed/>
    <w:qFormat/>
    <w:rsid w:val="00743EB1"/>
    <w:pPr>
      <w:keepNext/>
      <w:keepLines/>
      <w:numPr>
        <w:ilvl w:val="3"/>
        <w:numId w:val="1"/>
      </w:numPr>
      <w:spacing w:before="200"/>
      <w:outlineLvl w:val="3"/>
    </w:pPr>
    <w:rPr>
      <w:rFonts w:asciiTheme="majorHAnsi" w:eastAsiaTheme="majorEastAsia" w:hAnsiTheme="majorHAnsi" w:cstheme="majorBidi"/>
      <w:b/>
      <w:bCs/>
      <w:i/>
      <w:iCs/>
      <w:color w:val="6F6F74" w:themeColor="accent1"/>
    </w:rPr>
  </w:style>
  <w:style w:type="paragraph" w:styleId="Rubrik5">
    <w:name w:val="heading 5"/>
    <w:basedOn w:val="Normal"/>
    <w:next w:val="Normal"/>
    <w:link w:val="Rubrik5Char"/>
    <w:uiPriority w:val="9"/>
    <w:semiHidden/>
    <w:unhideWhenUsed/>
    <w:qFormat/>
    <w:rsid w:val="00743EB1"/>
    <w:pPr>
      <w:keepNext/>
      <w:keepLines/>
      <w:numPr>
        <w:ilvl w:val="4"/>
        <w:numId w:val="1"/>
      </w:numPr>
      <w:spacing w:before="200"/>
      <w:outlineLvl w:val="4"/>
    </w:pPr>
    <w:rPr>
      <w:rFonts w:asciiTheme="majorHAnsi" w:eastAsiaTheme="majorEastAsia" w:hAnsiTheme="majorHAnsi" w:cstheme="majorBidi"/>
      <w:color w:val="373739" w:themeColor="accent1" w:themeShade="7F"/>
    </w:rPr>
  </w:style>
  <w:style w:type="paragraph" w:styleId="Rubrik6">
    <w:name w:val="heading 6"/>
    <w:basedOn w:val="Normal"/>
    <w:next w:val="Normal"/>
    <w:link w:val="Rubrik6Char"/>
    <w:uiPriority w:val="9"/>
    <w:semiHidden/>
    <w:unhideWhenUsed/>
    <w:qFormat/>
    <w:rsid w:val="00743EB1"/>
    <w:pPr>
      <w:keepNext/>
      <w:keepLines/>
      <w:numPr>
        <w:ilvl w:val="5"/>
        <w:numId w:val="1"/>
      </w:numPr>
      <w:spacing w:before="200"/>
      <w:outlineLvl w:val="5"/>
    </w:pPr>
    <w:rPr>
      <w:rFonts w:asciiTheme="majorHAnsi" w:eastAsiaTheme="majorEastAsia" w:hAnsiTheme="majorHAnsi" w:cstheme="majorBidi"/>
      <w:i/>
      <w:iCs/>
      <w:color w:val="373739" w:themeColor="accent1" w:themeShade="7F"/>
    </w:rPr>
  </w:style>
  <w:style w:type="paragraph" w:styleId="Rubrik7">
    <w:name w:val="heading 7"/>
    <w:basedOn w:val="Normal"/>
    <w:next w:val="Normal"/>
    <w:link w:val="Rubrik7Char"/>
    <w:uiPriority w:val="9"/>
    <w:semiHidden/>
    <w:unhideWhenUsed/>
    <w:qFormat/>
    <w:rsid w:val="00743EB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743EB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743EB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C8125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RubrikChar">
    <w:name w:val="Rubrik Char"/>
    <w:basedOn w:val="Standardstycketypsnitt"/>
    <w:link w:val="Rubrik"/>
    <w:uiPriority w:val="10"/>
    <w:rsid w:val="00C8125A"/>
    <w:rPr>
      <w:rFonts w:asciiTheme="majorHAnsi" w:eastAsiaTheme="majorEastAsia" w:hAnsiTheme="majorHAnsi" w:cstheme="majorBidi"/>
      <w:color w:val="343437" w:themeColor="text2" w:themeShade="BF"/>
      <w:spacing w:val="5"/>
      <w:kern w:val="28"/>
      <w:sz w:val="52"/>
      <w:szCs w:val="52"/>
    </w:rPr>
  </w:style>
  <w:style w:type="paragraph" w:styleId="Underrubrik">
    <w:name w:val="Subtitle"/>
    <w:basedOn w:val="Normal"/>
    <w:next w:val="Normal"/>
    <w:link w:val="UnderrubrikChar"/>
    <w:uiPriority w:val="11"/>
    <w:qFormat/>
    <w:rsid w:val="00C8125A"/>
    <w:pPr>
      <w:numPr>
        <w:ilvl w:val="1"/>
      </w:numPr>
    </w:pPr>
    <w:rPr>
      <w:rFonts w:asciiTheme="majorHAnsi" w:eastAsiaTheme="majorEastAsia" w:hAnsiTheme="majorHAnsi" w:cstheme="majorBidi"/>
      <w:i/>
      <w:iCs/>
      <w:color w:val="6F6F74" w:themeColor="accent1"/>
      <w:spacing w:val="15"/>
    </w:rPr>
  </w:style>
  <w:style w:type="character" w:customStyle="1" w:styleId="UnderrubrikChar">
    <w:name w:val="Underrubrik Char"/>
    <w:basedOn w:val="Standardstycketypsnitt"/>
    <w:link w:val="Underrubrik"/>
    <w:uiPriority w:val="11"/>
    <w:rsid w:val="00C8125A"/>
    <w:rPr>
      <w:rFonts w:asciiTheme="majorHAnsi" w:eastAsiaTheme="majorEastAsia" w:hAnsiTheme="majorHAnsi" w:cstheme="majorBidi"/>
      <w:i/>
      <w:iCs/>
      <w:color w:val="6F6F74" w:themeColor="accent1"/>
      <w:spacing w:val="15"/>
    </w:rPr>
  </w:style>
  <w:style w:type="paragraph" w:styleId="Sidhuvud">
    <w:name w:val="header"/>
    <w:basedOn w:val="Normal"/>
    <w:link w:val="SidhuvudChar"/>
    <w:uiPriority w:val="99"/>
    <w:unhideWhenUsed/>
    <w:rsid w:val="00C8125A"/>
    <w:pPr>
      <w:tabs>
        <w:tab w:val="center" w:pos="4536"/>
        <w:tab w:val="right" w:pos="9072"/>
      </w:tabs>
    </w:pPr>
  </w:style>
  <w:style w:type="character" w:customStyle="1" w:styleId="SidhuvudChar">
    <w:name w:val="Sidhuvud Char"/>
    <w:basedOn w:val="Standardstycketypsnitt"/>
    <w:link w:val="Sidhuvud"/>
    <w:uiPriority w:val="99"/>
    <w:rsid w:val="00C8125A"/>
  </w:style>
  <w:style w:type="paragraph" w:styleId="Sidfot">
    <w:name w:val="footer"/>
    <w:basedOn w:val="Normal"/>
    <w:link w:val="SidfotChar"/>
    <w:uiPriority w:val="99"/>
    <w:unhideWhenUsed/>
    <w:rsid w:val="00C8125A"/>
    <w:pPr>
      <w:tabs>
        <w:tab w:val="center" w:pos="4536"/>
        <w:tab w:val="right" w:pos="9072"/>
      </w:tabs>
    </w:pPr>
  </w:style>
  <w:style w:type="character" w:customStyle="1" w:styleId="SidfotChar">
    <w:name w:val="Sidfot Char"/>
    <w:basedOn w:val="Standardstycketypsnitt"/>
    <w:link w:val="Sidfot"/>
    <w:uiPriority w:val="99"/>
    <w:rsid w:val="00C8125A"/>
  </w:style>
  <w:style w:type="character" w:styleId="Sidnummer">
    <w:name w:val="page number"/>
    <w:basedOn w:val="Standardstycketypsnitt"/>
    <w:uiPriority w:val="99"/>
    <w:semiHidden/>
    <w:unhideWhenUsed/>
    <w:rsid w:val="00C8125A"/>
  </w:style>
  <w:style w:type="character" w:styleId="Kommentarsreferens">
    <w:name w:val="annotation reference"/>
    <w:basedOn w:val="Standardstycketypsnitt"/>
    <w:uiPriority w:val="99"/>
    <w:semiHidden/>
    <w:unhideWhenUsed/>
    <w:rsid w:val="00974F9F"/>
    <w:rPr>
      <w:sz w:val="18"/>
      <w:szCs w:val="18"/>
    </w:rPr>
  </w:style>
  <w:style w:type="paragraph" w:styleId="Kommentarer">
    <w:name w:val="annotation text"/>
    <w:basedOn w:val="Normal"/>
    <w:link w:val="KommentarerChar"/>
    <w:uiPriority w:val="99"/>
    <w:semiHidden/>
    <w:unhideWhenUsed/>
    <w:rsid w:val="00974F9F"/>
  </w:style>
  <w:style w:type="character" w:customStyle="1" w:styleId="KommentarerChar">
    <w:name w:val="Kommentarer Char"/>
    <w:basedOn w:val="Standardstycketypsnitt"/>
    <w:link w:val="Kommentarer"/>
    <w:uiPriority w:val="99"/>
    <w:semiHidden/>
    <w:rsid w:val="00974F9F"/>
  </w:style>
  <w:style w:type="paragraph" w:styleId="Bubbeltext">
    <w:name w:val="Balloon Text"/>
    <w:basedOn w:val="Normal"/>
    <w:link w:val="BubbeltextChar"/>
    <w:uiPriority w:val="99"/>
    <w:semiHidden/>
    <w:unhideWhenUsed/>
    <w:rsid w:val="00974F9F"/>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974F9F"/>
    <w:rPr>
      <w:rFonts w:ascii="Lucida Grande" w:hAnsi="Lucida Grande" w:cs="Lucida Grande"/>
      <w:sz w:val="18"/>
      <w:szCs w:val="18"/>
    </w:rPr>
  </w:style>
  <w:style w:type="paragraph" w:styleId="Ingetavstnd">
    <w:name w:val="No Spacing"/>
    <w:link w:val="IngetavstndChar"/>
    <w:qFormat/>
    <w:rsid w:val="00FA71DF"/>
    <w:rPr>
      <w:rFonts w:ascii="PMingLiU" w:hAnsi="PMingLiU"/>
      <w:sz w:val="22"/>
      <w:szCs w:val="22"/>
    </w:rPr>
  </w:style>
  <w:style w:type="character" w:customStyle="1" w:styleId="IngetavstndChar">
    <w:name w:val="Inget avstånd Char"/>
    <w:basedOn w:val="Standardstycketypsnitt"/>
    <w:link w:val="Ingetavstnd"/>
    <w:rsid w:val="00FA71DF"/>
    <w:rPr>
      <w:rFonts w:ascii="PMingLiU" w:hAnsi="PMingLiU"/>
      <w:sz w:val="22"/>
      <w:szCs w:val="22"/>
    </w:rPr>
  </w:style>
  <w:style w:type="character" w:customStyle="1" w:styleId="Rubrik1Char">
    <w:name w:val="Rubrik 1 Char"/>
    <w:basedOn w:val="Standardstycketypsnitt"/>
    <w:link w:val="Rubrik1"/>
    <w:uiPriority w:val="9"/>
    <w:rsid w:val="00C55613"/>
    <w:rPr>
      <w:rFonts w:asciiTheme="majorHAnsi" w:eastAsiaTheme="majorEastAsia" w:hAnsiTheme="majorHAnsi" w:cstheme="majorBidi"/>
      <w:b/>
      <w:bCs/>
      <w:color w:val="4E4E52" w:themeColor="accent1" w:themeShade="B5"/>
      <w:sz w:val="32"/>
      <w:szCs w:val="32"/>
      <w:lang w:val="en-GB"/>
    </w:rPr>
  </w:style>
  <w:style w:type="character" w:customStyle="1" w:styleId="Rubrik2Char">
    <w:name w:val="Rubrik 2 Char"/>
    <w:basedOn w:val="Standardstycketypsnitt"/>
    <w:link w:val="Rubrik2"/>
    <w:uiPriority w:val="9"/>
    <w:semiHidden/>
    <w:rsid w:val="00743EB1"/>
    <w:rPr>
      <w:rFonts w:asciiTheme="majorHAnsi" w:eastAsiaTheme="majorEastAsia" w:hAnsiTheme="majorHAnsi" w:cstheme="majorBidi"/>
      <w:b/>
      <w:bCs/>
      <w:color w:val="6F6F74" w:themeColor="accent1"/>
      <w:sz w:val="26"/>
      <w:szCs w:val="26"/>
      <w:lang w:val="en-GB"/>
    </w:rPr>
  </w:style>
  <w:style w:type="character" w:customStyle="1" w:styleId="Rubrik3Char">
    <w:name w:val="Rubrik 3 Char"/>
    <w:basedOn w:val="Standardstycketypsnitt"/>
    <w:link w:val="Rubrik3"/>
    <w:uiPriority w:val="9"/>
    <w:semiHidden/>
    <w:rsid w:val="00743EB1"/>
    <w:rPr>
      <w:rFonts w:asciiTheme="majorHAnsi" w:eastAsiaTheme="majorEastAsia" w:hAnsiTheme="majorHAnsi" w:cstheme="majorBidi"/>
      <w:b/>
      <w:bCs/>
      <w:color w:val="6F6F74" w:themeColor="accent1"/>
      <w:lang w:val="en-GB"/>
    </w:rPr>
  </w:style>
  <w:style w:type="character" w:customStyle="1" w:styleId="Rubrik4Char">
    <w:name w:val="Rubrik 4 Char"/>
    <w:basedOn w:val="Standardstycketypsnitt"/>
    <w:link w:val="Rubrik4"/>
    <w:uiPriority w:val="9"/>
    <w:semiHidden/>
    <w:rsid w:val="00743EB1"/>
    <w:rPr>
      <w:rFonts w:asciiTheme="majorHAnsi" w:eastAsiaTheme="majorEastAsia" w:hAnsiTheme="majorHAnsi" w:cstheme="majorBidi"/>
      <w:b/>
      <w:bCs/>
      <w:i/>
      <w:iCs/>
      <w:color w:val="6F6F74" w:themeColor="accent1"/>
      <w:lang w:val="en-GB"/>
    </w:rPr>
  </w:style>
  <w:style w:type="character" w:customStyle="1" w:styleId="Rubrik5Char">
    <w:name w:val="Rubrik 5 Char"/>
    <w:basedOn w:val="Standardstycketypsnitt"/>
    <w:link w:val="Rubrik5"/>
    <w:uiPriority w:val="9"/>
    <w:semiHidden/>
    <w:rsid w:val="00743EB1"/>
    <w:rPr>
      <w:rFonts w:asciiTheme="majorHAnsi" w:eastAsiaTheme="majorEastAsia" w:hAnsiTheme="majorHAnsi" w:cstheme="majorBidi"/>
      <w:color w:val="373739" w:themeColor="accent1" w:themeShade="7F"/>
      <w:lang w:val="en-GB"/>
    </w:rPr>
  </w:style>
  <w:style w:type="character" w:customStyle="1" w:styleId="Rubrik6Char">
    <w:name w:val="Rubrik 6 Char"/>
    <w:basedOn w:val="Standardstycketypsnitt"/>
    <w:link w:val="Rubrik6"/>
    <w:uiPriority w:val="9"/>
    <w:semiHidden/>
    <w:rsid w:val="00743EB1"/>
    <w:rPr>
      <w:rFonts w:asciiTheme="majorHAnsi" w:eastAsiaTheme="majorEastAsia" w:hAnsiTheme="majorHAnsi" w:cstheme="majorBidi"/>
      <w:i/>
      <w:iCs/>
      <w:color w:val="373739" w:themeColor="accent1" w:themeShade="7F"/>
      <w:lang w:val="en-GB"/>
    </w:rPr>
  </w:style>
  <w:style w:type="character" w:customStyle="1" w:styleId="Rubrik7Char">
    <w:name w:val="Rubrik 7 Char"/>
    <w:basedOn w:val="Standardstycketypsnitt"/>
    <w:link w:val="Rubrik7"/>
    <w:uiPriority w:val="9"/>
    <w:semiHidden/>
    <w:rsid w:val="00743EB1"/>
    <w:rPr>
      <w:rFonts w:asciiTheme="majorHAnsi" w:eastAsiaTheme="majorEastAsia" w:hAnsiTheme="majorHAnsi" w:cstheme="majorBidi"/>
      <w:i/>
      <w:iCs/>
      <w:color w:val="404040" w:themeColor="text1" w:themeTint="BF"/>
      <w:lang w:val="en-GB"/>
    </w:rPr>
  </w:style>
  <w:style w:type="character" w:customStyle="1" w:styleId="Rubrik8Char">
    <w:name w:val="Rubrik 8 Char"/>
    <w:basedOn w:val="Standardstycketypsnitt"/>
    <w:link w:val="Rubrik8"/>
    <w:uiPriority w:val="9"/>
    <w:semiHidden/>
    <w:rsid w:val="00743EB1"/>
    <w:rPr>
      <w:rFonts w:asciiTheme="majorHAnsi" w:eastAsiaTheme="majorEastAsia" w:hAnsiTheme="majorHAnsi" w:cstheme="majorBidi"/>
      <w:color w:val="404040" w:themeColor="text1" w:themeTint="BF"/>
      <w:sz w:val="20"/>
      <w:szCs w:val="20"/>
      <w:lang w:val="en-GB"/>
    </w:rPr>
  </w:style>
  <w:style w:type="character" w:customStyle="1" w:styleId="Rubrik9Char">
    <w:name w:val="Rubrik 9 Char"/>
    <w:basedOn w:val="Standardstycketypsnitt"/>
    <w:link w:val="Rubrik9"/>
    <w:uiPriority w:val="9"/>
    <w:semiHidden/>
    <w:rsid w:val="00743EB1"/>
    <w:rPr>
      <w:rFonts w:asciiTheme="majorHAnsi" w:eastAsiaTheme="majorEastAsia" w:hAnsiTheme="majorHAnsi" w:cstheme="majorBidi"/>
      <w:i/>
      <w:iCs/>
      <w:color w:val="404040" w:themeColor="text1" w:themeTint="BF"/>
      <w:sz w:val="20"/>
      <w:szCs w:val="20"/>
      <w:lang w:val="en-GB"/>
    </w:rPr>
  </w:style>
  <w:style w:type="paragraph" w:styleId="Innehllsfrteckningsrubrik">
    <w:name w:val="TOC Heading"/>
    <w:basedOn w:val="Rubrik1"/>
    <w:next w:val="Normal"/>
    <w:uiPriority w:val="39"/>
    <w:unhideWhenUsed/>
    <w:qFormat/>
    <w:rsid w:val="00743EB1"/>
    <w:pPr>
      <w:numPr>
        <w:numId w:val="0"/>
      </w:numPr>
      <w:spacing w:line="276" w:lineRule="auto"/>
      <w:outlineLvl w:val="9"/>
    </w:pPr>
    <w:rPr>
      <w:color w:val="535356" w:themeColor="accent1" w:themeShade="BF"/>
      <w:sz w:val="28"/>
      <w:szCs w:val="28"/>
      <w:lang w:val="sv-SE"/>
    </w:rPr>
  </w:style>
  <w:style w:type="paragraph" w:styleId="Innehll1">
    <w:name w:val="toc 1"/>
    <w:basedOn w:val="Normal"/>
    <w:next w:val="Normal"/>
    <w:autoRedefine/>
    <w:uiPriority w:val="39"/>
    <w:unhideWhenUsed/>
    <w:rsid w:val="00743EB1"/>
    <w:pPr>
      <w:spacing w:before="120"/>
    </w:pPr>
    <w:rPr>
      <w:b/>
      <w:caps/>
      <w:sz w:val="22"/>
      <w:szCs w:val="22"/>
    </w:rPr>
  </w:style>
  <w:style w:type="paragraph" w:styleId="Innehll2">
    <w:name w:val="toc 2"/>
    <w:basedOn w:val="Normal"/>
    <w:next w:val="Normal"/>
    <w:autoRedefine/>
    <w:uiPriority w:val="39"/>
    <w:unhideWhenUsed/>
    <w:rsid w:val="00743EB1"/>
    <w:pPr>
      <w:ind w:left="240"/>
    </w:pPr>
    <w:rPr>
      <w:smallCaps/>
      <w:sz w:val="22"/>
      <w:szCs w:val="22"/>
    </w:rPr>
  </w:style>
  <w:style w:type="paragraph" w:styleId="Innehll3">
    <w:name w:val="toc 3"/>
    <w:basedOn w:val="Normal"/>
    <w:next w:val="Normal"/>
    <w:autoRedefine/>
    <w:uiPriority w:val="39"/>
    <w:unhideWhenUsed/>
    <w:rsid w:val="00743EB1"/>
    <w:pPr>
      <w:ind w:left="480"/>
    </w:pPr>
    <w:rPr>
      <w:i/>
      <w:sz w:val="22"/>
      <w:szCs w:val="22"/>
    </w:rPr>
  </w:style>
  <w:style w:type="paragraph" w:styleId="Innehll4">
    <w:name w:val="toc 4"/>
    <w:basedOn w:val="Normal"/>
    <w:next w:val="Normal"/>
    <w:autoRedefine/>
    <w:uiPriority w:val="39"/>
    <w:unhideWhenUsed/>
    <w:rsid w:val="00743EB1"/>
    <w:pPr>
      <w:ind w:left="720"/>
    </w:pPr>
    <w:rPr>
      <w:sz w:val="18"/>
      <w:szCs w:val="18"/>
    </w:rPr>
  </w:style>
  <w:style w:type="paragraph" w:styleId="Innehll5">
    <w:name w:val="toc 5"/>
    <w:basedOn w:val="Normal"/>
    <w:next w:val="Normal"/>
    <w:autoRedefine/>
    <w:uiPriority w:val="39"/>
    <w:unhideWhenUsed/>
    <w:rsid w:val="00743EB1"/>
    <w:pPr>
      <w:ind w:left="960"/>
    </w:pPr>
    <w:rPr>
      <w:sz w:val="18"/>
      <w:szCs w:val="18"/>
    </w:rPr>
  </w:style>
  <w:style w:type="paragraph" w:styleId="Innehll6">
    <w:name w:val="toc 6"/>
    <w:basedOn w:val="Normal"/>
    <w:next w:val="Normal"/>
    <w:autoRedefine/>
    <w:uiPriority w:val="39"/>
    <w:unhideWhenUsed/>
    <w:rsid w:val="00743EB1"/>
    <w:pPr>
      <w:ind w:left="1200"/>
    </w:pPr>
    <w:rPr>
      <w:sz w:val="18"/>
      <w:szCs w:val="18"/>
    </w:rPr>
  </w:style>
  <w:style w:type="paragraph" w:styleId="Innehll7">
    <w:name w:val="toc 7"/>
    <w:basedOn w:val="Normal"/>
    <w:next w:val="Normal"/>
    <w:autoRedefine/>
    <w:uiPriority w:val="39"/>
    <w:unhideWhenUsed/>
    <w:rsid w:val="00743EB1"/>
    <w:pPr>
      <w:ind w:left="1440"/>
    </w:pPr>
    <w:rPr>
      <w:sz w:val="18"/>
      <w:szCs w:val="18"/>
    </w:rPr>
  </w:style>
  <w:style w:type="paragraph" w:styleId="Innehll8">
    <w:name w:val="toc 8"/>
    <w:basedOn w:val="Normal"/>
    <w:next w:val="Normal"/>
    <w:autoRedefine/>
    <w:uiPriority w:val="39"/>
    <w:unhideWhenUsed/>
    <w:rsid w:val="00743EB1"/>
    <w:pPr>
      <w:ind w:left="1680"/>
    </w:pPr>
    <w:rPr>
      <w:sz w:val="18"/>
      <w:szCs w:val="18"/>
    </w:rPr>
  </w:style>
  <w:style w:type="paragraph" w:styleId="Innehll9">
    <w:name w:val="toc 9"/>
    <w:basedOn w:val="Normal"/>
    <w:next w:val="Normal"/>
    <w:autoRedefine/>
    <w:uiPriority w:val="39"/>
    <w:unhideWhenUsed/>
    <w:rsid w:val="00743EB1"/>
    <w:pPr>
      <w:ind w:left="1920"/>
    </w:pPr>
    <w:rPr>
      <w:sz w:val="18"/>
      <w:szCs w:val="18"/>
    </w:rPr>
  </w:style>
  <w:style w:type="character" w:styleId="Hyperlnk">
    <w:name w:val="Hyperlink"/>
    <w:basedOn w:val="Standardstycketypsnitt"/>
    <w:uiPriority w:val="99"/>
    <w:unhideWhenUsed/>
    <w:rsid w:val="005343E4"/>
    <w:rPr>
      <w:color w:val="67AABF" w:themeColor="hyperlink"/>
      <w:u w:val="single"/>
    </w:rPr>
  </w:style>
  <w:style w:type="paragraph" w:styleId="Liststycke">
    <w:name w:val="List Paragraph"/>
    <w:basedOn w:val="Normal"/>
    <w:uiPriority w:val="34"/>
    <w:qFormat/>
    <w:rsid w:val="006A177B"/>
    <w:pPr>
      <w:ind w:left="720"/>
      <w:contextualSpacing/>
    </w:pPr>
    <w:rPr>
      <w:lang w:val="sv-SE"/>
    </w:rPr>
  </w:style>
  <w:style w:type="paragraph" w:styleId="Kommentarsmne">
    <w:name w:val="annotation subject"/>
    <w:basedOn w:val="Kommentarer"/>
    <w:next w:val="Kommentarer"/>
    <w:link w:val="KommentarsmneChar"/>
    <w:uiPriority w:val="99"/>
    <w:semiHidden/>
    <w:unhideWhenUsed/>
    <w:rsid w:val="00BF7FFB"/>
    <w:rPr>
      <w:b/>
      <w:bCs/>
      <w:sz w:val="20"/>
      <w:szCs w:val="20"/>
    </w:rPr>
  </w:style>
  <w:style w:type="character" w:customStyle="1" w:styleId="KommentarsmneChar">
    <w:name w:val="Kommentarsämne Char"/>
    <w:basedOn w:val="KommentarerChar"/>
    <w:link w:val="Kommentarsmne"/>
    <w:uiPriority w:val="99"/>
    <w:semiHidden/>
    <w:rsid w:val="00BF7FFB"/>
    <w:rPr>
      <w:b/>
      <w:bC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25A"/>
    <w:rPr>
      <w:lang w:val="en-GB"/>
    </w:rPr>
  </w:style>
  <w:style w:type="paragraph" w:styleId="Rubrik1">
    <w:name w:val="heading 1"/>
    <w:basedOn w:val="Normal"/>
    <w:next w:val="Normal"/>
    <w:link w:val="Rubrik1Char"/>
    <w:uiPriority w:val="9"/>
    <w:qFormat/>
    <w:rsid w:val="00C55613"/>
    <w:pPr>
      <w:keepNext/>
      <w:keepLines/>
      <w:numPr>
        <w:numId w:val="1"/>
      </w:numPr>
      <w:spacing w:before="480"/>
      <w:outlineLvl w:val="0"/>
    </w:pPr>
    <w:rPr>
      <w:rFonts w:asciiTheme="majorHAnsi" w:eastAsiaTheme="majorEastAsia" w:hAnsiTheme="majorHAnsi" w:cstheme="majorBidi"/>
      <w:b/>
      <w:bCs/>
      <w:color w:val="4E4E52" w:themeColor="accent1" w:themeShade="B5"/>
      <w:sz w:val="32"/>
      <w:szCs w:val="32"/>
    </w:rPr>
  </w:style>
  <w:style w:type="paragraph" w:styleId="Rubrik2">
    <w:name w:val="heading 2"/>
    <w:basedOn w:val="Normal"/>
    <w:next w:val="Normal"/>
    <w:link w:val="Rubrik2Char"/>
    <w:uiPriority w:val="9"/>
    <w:semiHidden/>
    <w:unhideWhenUsed/>
    <w:qFormat/>
    <w:rsid w:val="00743EB1"/>
    <w:pPr>
      <w:keepNext/>
      <w:keepLines/>
      <w:numPr>
        <w:ilvl w:val="1"/>
        <w:numId w:val="1"/>
      </w:numPr>
      <w:spacing w:before="200"/>
      <w:outlineLvl w:val="1"/>
    </w:pPr>
    <w:rPr>
      <w:rFonts w:asciiTheme="majorHAnsi" w:eastAsiaTheme="majorEastAsia" w:hAnsiTheme="majorHAnsi" w:cstheme="majorBidi"/>
      <w:b/>
      <w:bCs/>
      <w:color w:val="6F6F74" w:themeColor="accent1"/>
      <w:sz w:val="26"/>
      <w:szCs w:val="26"/>
    </w:rPr>
  </w:style>
  <w:style w:type="paragraph" w:styleId="Rubrik3">
    <w:name w:val="heading 3"/>
    <w:basedOn w:val="Normal"/>
    <w:next w:val="Normal"/>
    <w:link w:val="Rubrik3Char"/>
    <w:uiPriority w:val="9"/>
    <w:semiHidden/>
    <w:unhideWhenUsed/>
    <w:qFormat/>
    <w:rsid w:val="00743EB1"/>
    <w:pPr>
      <w:keepNext/>
      <w:keepLines/>
      <w:numPr>
        <w:ilvl w:val="2"/>
        <w:numId w:val="1"/>
      </w:numPr>
      <w:spacing w:before="200"/>
      <w:outlineLvl w:val="2"/>
    </w:pPr>
    <w:rPr>
      <w:rFonts w:asciiTheme="majorHAnsi" w:eastAsiaTheme="majorEastAsia" w:hAnsiTheme="majorHAnsi" w:cstheme="majorBidi"/>
      <w:b/>
      <w:bCs/>
      <w:color w:val="6F6F74" w:themeColor="accent1"/>
    </w:rPr>
  </w:style>
  <w:style w:type="paragraph" w:styleId="Rubrik4">
    <w:name w:val="heading 4"/>
    <w:basedOn w:val="Normal"/>
    <w:next w:val="Normal"/>
    <w:link w:val="Rubrik4Char"/>
    <w:uiPriority w:val="9"/>
    <w:semiHidden/>
    <w:unhideWhenUsed/>
    <w:qFormat/>
    <w:rsid w:val="00743EB1"/>
    <w:pPr>
      <w:keepNext/>
      <w:keepLines/>
      <w:numPr>
        <w:ilvl w:val="3"/>
        <w:numId w:val="1"/>
      </w:numPr>
      <w:spacing w:before="200"/>
      <w:outlineLvl w:val="3"/>
    </w:pPr>
    <w:rPr>
      <w:rFonts w:asciiTheme="majorHAnsi" w:eastAsiaTheme="majorEastAsia" w:hAnsiTheme="majorHAnsi" w:cstheme="majorBidi"/>
      <w:b/>
      <w:bCs/>
      <w:i/>
      <w:iCs/>
      <w:color w:val="6F6F74" w:themeColor="accent1"/>
    </w:rPr>
  </w:style>
  <w:style w:type="paragraph" w:styleId="Rubrik5">
    <w:name w:val="heading 5"/>
    <w:basedOn w:val="Normal"/>
    <w:next w:val="Normal"/>
    <w:link w:val="Rubrik5Char"/>
    <w:uiPriority w:val="9"/>
    <w:semiHidden/>
    <w:unhideWhenUsed/>
    <w:qFormat/>
    <w:rsid w:val="00743EB1"/>
    <w:pPr>
      <w:keepNext/>
      <w:keepLines/>
      <w:numPr>
        <w:ilvl w:val="4"/>
        <w:numId w:val="1"/>
      </w:numPr>
      <w:spacing w:before="200"/>
      <w:outlineLvl w:val="4"/>
    </w:pPr>
    <w:rPr>
      <w:rFonts w:asciiTheme="majorHAnsi" w:eastAsiaTheme="majorEastAsia" w:hAnsiTheme="majorHAnsi" w:cstheme="majorBidi"/>
      <w:color w:val="373739" w:themeColor="accent1" w:themeShade="7F"/>
    </w:rPr>
  </w:style>
  <w:style w:type="paragraph" w:styleId="Rubrik6">
    <w:name w:val="heading 6"/>
    <w:basedOn w:val="Normal"/>
    <w:next w:val="Normal"/>
    <w:link w:val="Rubrik6Char"/>
    <w:uiPriority w:val="9"/>
    <w:semiHidden/>
    <w:unhideWhenUsed/>
    <w:qFormat/>
    <w:rsid w:val="00743EB1"/>
    <w:pPr>
      <w:keepNext/>
      <w:keepLines/>
      <w:numPr>
        <w:ilvl w:val="5"/>
        <w:numId w:val="1"/>
      </w:numPr>
      <w:spacing w:before="200"/>
      <w:outlineLvl w:val="5"/>
    </w:pPr>
    <w:rPr>
      <w:rFonts w:asciiTheme="majorHAnsi" w:eastAsiaTheme="majorEastAsia" w:hAnsiTheme="majorHAnsi" w:cstheme="majorBidi"/>
      <w:i/>
      <w:iCs/>
      <w:color w:val="373739" w:themeColor="accent1" w:themeShade="7F"/>
    </w:rPr>
  </w:style>
  <w:style w:type="paragraph" w:styleId="Rubrik7">
    <w:name w:val="heading 7"/>
    <w:basedOn w:val="Normal"/>
    <w:next w:val="Normal"/>
    <w:link w:val="Rubrik7Char"/>
    <w:uiPriority w:val="9"/>
    <w:semiHidden/>
    <w:unhideWhenUsed/>
    <w:qFormat/>
    <w:rsid w:val="00743EB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743EB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743EB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C8125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RubrikChar">
    <w:name w:val="Rubrik Char"/>
    <w:basedOn w:val="Standardstycketypsnitt"/>
    <w:link w:val="Rubrik"/>
    <w:uiPriority w:val="10"/>
    <w:rsid w:val="00C8125A"/>
    <w:rPr>
      <w:rFonts w:asciiTheme="majorHAnsi" w:eastAsiaTheme="majorEastAsia" w:hAnsiTheme="majorHAnsi" w:cstheme="majorBidi"/>
      <w:color w:val="343437" w:themeColor="text2" w:themeShade="BF"/>
      <w:spacing w:val="5"/>
      <w:kern w:val="28"/>
      <w:sz w:val="52"/>
      <w:szCs w:val="52"/>
    </w:rPr>
  </w:style>
  <w:style w:type="paragraph" w:styleId="Underrubrik">
    <w:name w:val="Subtitle"/>
    <w:basedOn w:val="Normal"/>
    <w:next w:val="Normal"/>
    <w:link w:val="UnderrubrikChar"/>
    <w:uiPriority w:val="11"/>
    <w:qFormat/>
    <w:rsid w:val="00C8125A"/>
    <w:pPr>
      <w:numPr>
        <w:ilvl w:val="1"/>
      </w:numPr>
    </w:pPr>
    <w:rPr>
      <w:rFonts w:asciiTheme="majorHAnsi" w:eastAsiaTheme="majorEastAsia" w:hAnsiTheme="majorHAnsi" w:cstheme="majorBidi"/>
      <w:i/>
      <w:iCs/>
      <w:color w:val="6F6F74" w:themeColor="accent1"/>
      <w:spacing w:val="15"/>
    </w:rPr>
  </w:style>
  <w:style w:type="character" w:customStyle="1" w:styleId="UnderrubrikChar">
    <w:name w:val="Underrubrik Char"/>
    <w:basedOn w:val="Standardstycketypsnitt"/>
    <w:link w:val="Underrubrik"/>
    <w:uiPriority w:val="11"/>
    <w:rsid w:val="00C8125A"/>
    <w:rPr>
      <w:rFonts w:asciiTheme="majorHAnsi" w:eastAsiaTheme="majorEastAsia" w:hAnsiTheme="majorHAnsi" w:cstheme="majorBidi"/>
      <w:i/>
      <w:iCs/>
      <w:color w:val="6F6F74" w:themeColor="accent1"/>
      <w:spacing w:val="15"/>
    </w:rPr>
  </w:style>
  <w:style w:type="paragraph" w:styleId="Sidhuvud">
    <w:name w:val="header"/>
    <w:basedOn w:val="Normal"/>
    <w:link w:val="SidhuvudChar"/>
    <w:uiPriority w:val="99"/>
    <w:unhideWhenUsed/>
    <w:rsid w:val="00C8125A"/>
    <w:pPr>
      <w:tabs>
        <w:tab w:val="center" w:pos="4536"/>
        <w:tab w:val="right" w:pos="9072"/>
      </w:tabs>
    </w:pPr>
  </w:style>
  <w:style w:type="character" w:customStyle="1" w:styleId="SidhuvudChar">
    <w:name w:val="Sidhuvud Char"/>
    <w:basedOn w:val="Standardstycketypsnitt"/>
    <w:link w:val="Sidhuvud"/>
    <w:uiPriority w:val="99"/>
    <w:rsid w:val="00C8125A"/>
  </w:style>
  <w:style w:type="paragraph" w:styleId="Sidfot">
    <w:name w:val="footer"/>
    <w:basedOn w:val="Normal"/>
    <w:link w:val="SidfotChar"/>
    <w:uiPriority w:val="99"/>
    <w:unhideWhenUsed/>
    <w:rsid w:val="00C8125A"/>
    <w:pPr>
      <w:tabs>
        <w:tab w:val="center" w:pos="4536"/>
        <w:tab w:val="right" w:pos="9072"/>
      </w:tabs>
    </w:pPr>
  </w:style>
  <w:style w:type="character" w:customStyle="1" w:styleId="SidfotChar">
    <w:name w:val="Sidfot Char"/>
    <w:basedOn w:val="Standardstycketypsnitt"/>
    <w:link w:val="Sidfot"/>
    <w:uiPriority w:val="99"/>
    <w:rsid w:val="00C8125A"/>
  </w:style>
  <w:style w:type="character" w:styleId="Sidnummer">
    <w:name w:val="page number"/>
    <w:basedOn w:val="Standardstycketypsnitt"/>
    <w:uiPriority w:val="99"/>
    <w:semiHidden/>
    <w:unhideWhenUsed/>
    <w:rsid w:val="00C8125A"/>
  </w:style>
  <w:style w:type="character" w:styleId="Kommentarsreferens">
    <w:name w:val="annotation reference"/>
    <w:basedOn w:val="Standardstycketypsnitt"/>
    <w:uiPriority w:val="99"/>
    <w:semiHidden/>
    <w:unhideWhenUsed/>
    <w:rsid w:val="00974F9F"/>
    <w:rPr>
      <w:sz w:val="18"/>
      <w:szCs w:val="18"/>
    </w:rPr>
  </w:style>
  <w:style w:type="paragraph" w:styleId="Kommentarer">
    <w:name w:val="annotation text"/>
    <w:basedOn w:val="Normal"/>
    <w:link w:val="KommentarerChar"/>
    <w:uiPriority w:val="99"/>
    <w:semiHidden/>
    <w:unhideWhenUsed/>
    <w:rsid w:val="00974F9F"/>
  </w:style>
  <w:style w:type="character" w:customStyle="1" w:styleId="KommentarerChar">
    <w:name w:val="Kommentarer Char"/>
    <w:basedOn w:val="Standardstycketypsnitt"/>
    <w:link w:val="Kommentarer"/>
    <w:uiPriority w:val="99"/>
    <w:semiHidden/>
    <w:rsid w:val="00974F9F"/>
  </w:style>
  <w:style w:type="paragraph" w:styleId="Bubbeltext">
    <w:name w:val="Balloon Text"/>
    <w:basedOn w:val="Normal"/>
    <w:link w:val="BubbeltextChar"/>
    <w:uiPriority w:val="99"/>
    <w:semiHidden/>
    <w:unhideWhenUsed/>
    <w:rsid w:val="00974F9F"/>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974F9F"/>
    <w:rPr>
      <w:rFonts w:ascii="Lucida Grande" w:hAnsi="Lucida Grande" w:cs="Lucida Grande"/>
      <w:sz w:val="18"/>
      <w:szCs w:val="18"/>
    </w:rPr>
  </w:style>
  <w:style w:type="paragraph" w:styleId="Ingetavstnd">
    <w:name w:val="No Spacing"/>
    <w:link w:val="IngetavstndChar"/>
    <w:qFormat/>
    <w:rsid w:val="00FA71DF"/>
    <w:rPr>
      <w:rFonts w:ascii="PMingLiU" w:hAnsi="PMingLiU"/>
      <w:sz w:val="22"/>
      <w:szCs w:val="22"/>
    </w:rPr>
  </w:style>
  <w:style w:type="character" w:customStyle="1" w:styleId="IngetavstndChar">
    <w:name w:val="Inget avstånd Char"/>
    <w:basedOn w:val="Standardstycketypsnitt"/>
    <w:link w:val="Ingetavstnd"/>
    <w:rsid w:val="00FA71DF"/>
    <w:rPr>
      <w:rFonts w:ascii="PMingLiU" w:hAnsi="PMingLiU"/>
      <w:sz w:val="22"/>
      <w:szCs w:val="22"/>
    </w:rPr>
  </w:style>
  <w:style w:type="character" w:customStyle="1" w:styleId="Rubrik1Char">
    <w:name w:val="Rubrik 1 Char"/>
    <w:basedOn w:val="Standardstycketypsnitt"/>
    <w:link w:val="Rubrik1"/>
    <w:uiPriority w:val="9"/>
    <w:rsid w:val="00C55613"/>
    <w:rPr>
      <w:rFonts w:asciiTheme="majorHAnsi" w:eastAsiaTheme="majorEastAsia" w:hAnsiTheme="majorHAnsi" w:cstheme="majorBidi"/>
      <w:b/>
      <w:bCs/>
      <w:color w:val="4E4E52" w:themeColor="accent1" w:themeShade="B5"/>
      <w:sz w:val="32"/>
      <w:szCs w:val="32"/>
      <w:lang w:val="en-GB"/>
    </w:rPr>
  </w:style>
  <w:style w:type="character" w:customStyle="1" w:styleId="Rubrik2Char">
    <w:name w:val="Rubrik 2 Char"/>
    <w:basedOn w:val="Standardstycketypsnitt"/>
    <w:link w:val="Rubrik2"/>
    <w:uiPriority w:val="9"/>
    <w:semiHidden/>
    <w:rsid w:val="00743EB1"/>
    <w:rPr>
      <w:rFonts w:asciiTheme="majorHAnsi" w:eastAsiaTheme="majorEastAsia" w:hAnsiTheme="majorHAnsi" w:cstheme="majorBidi"/>
      <w:b/>
      <w:bCs/>
      <w:color w:val="6F6F74" w:themeColor="accent1"/>
      <w:sz w:val="26"/>
      <w:szCs w:val="26"/>
      <w:lang w:val="en-GB"/>
    </w:rPr>
  </w:style>
  <w:style w:type="character" w:customStyle="1" w:styleId="Rubrik3Char">
    <w:name w:val="Rubrik 3 Char"/>
    <w:basedOn w:val="Standardstycketypsnitt"/>
    <w:link w:val="Rubrik3"/>
    <w:uiPriority w:val="9"/>
    <w:semiHidden/>
    <w:rsid w:val="00743EB1"/>
    <w:rPr>
      <w:rFonts w:asciiTheme="majorHAnsi" w:eastAsiaTheme="majorEastAsia" w:hAnsiTheme="majorHAnsi" w:cstheme="majorBidi"/>
      <w:b/>
      <w:bCs/>
      <w:color w:val="6F6F74" w:themeColor="accent1"/>
      <w:lang w:val="en-GB"/>
    </w:rPr>
  </w:style>
  <w:style w:type="character" w:customStyle="1" w:styleId="Rubrik4Char">
    <w:name w:val="Rubrik 4 Char"/>
    <w:basedOn w:val="Standardstycketypsnitt"/>
    <w:link w:val="Rubrik4"/>
    <w:uiPriority w:val="9"/>
    <w:semiHidden/>
    <w:rsid w:val="00743EB1"/>
    <w:rPr>
      <w:rFonts w:asciiTheme="majorHAnsi" w:eastAsiaTheme="majorEastAsia" w:hAnsiTheme="majorHAnsi" w:cstheme="majorBidi"/>
      <w:b/>
      <w:bCs/>
      <w:i/>
      <w:iCs/>
      <w:color w:val="6F6F74" w:themeColor="accent1"/>
      <w:lang w:val="en-GB"/>
    </w:rPr>
  </w:style>
  <w:style w:type="character" w:customStyle="1" w:styleId="Rubrik5Char">
    <w:name w:val="Rubrik 5 Char"/>
    <w:basedOn w:val="Standardstycketypsnitt"/>
    <w:link w:val="Rubrik5"/>
    <w:uiPriority w:val="9"/>
    <w:semiHidden/>
    <w:rsid w:val="00743EB1"/>
    <w:rPr>
      <w:rFonts w:asciiTheme="majorHAnsi" w:eastAsiaTheme="majorEastAsia" w:hAnsiTheme="majorHAnsi" w:cstheme="majorBidi"/>
      <w:color w:val="373739" w:themeColor="accent1" w:themeShade="7F"/>
      <w:lang w:val="en-GB"/>
    </w:rPr>
  </w:style>
  <w:style w:type="character" w:customStyle="1" w:styleId="Rubrik6Char">
    <w:name w:val="Rubrik 6 Char"/>
    <w:basedOn w:val="Standardstycketypsnitt"/>
    <w:link w:val="Rubrik6"/>
    <w:uiPriority w:val="9"/>
    <w:semiHidden/>
    <w:rsid w:val="00743EB1"/>
    <w:rPr>
      <w:rFonts w:asciiTheme="majorHAnsi" w:eastAsiaTheme="majorEastAsia" w:hAnsiTheme="majorHAnsi" w:cstheme="majorBidi"/>
      <w:i/>
      <w:iCs/>
      <w:color w:val="373739" w:themeColor="accent1" w:themeShade="7F"/>
      <w:lang w:val="en-GB"/>
    </w:rPr>
  </w:style>
  <w:style w:type="character" w:customStyle="1" w:styleId="Rubrik7Char">
    <w:name w:val="Rubrik 7 Char"/>
    <w:basedOn w:val="Standardstycketypsnitt"/>
    <w:link w:val="Rubrik7"/>
    <w:uiPriority w:val="9"/>
    <w:semiHidden/>
    <w:rsid w:val="00743EB1"/>
    <w:rPr>
      <w:rFonts w:asciiTheme="majorHAnsi" w:eastAsiaTheme="majorEastAsia" w:hAnsiTheme="majorHAnsi" w:cstheme="majorBidi"/>
      <w:i/>
      <w:iCs/>
      <w:color w:val="404040" w:themeColor="text1" w:themeTint="BF"/>
      <w:lang w:val="en-GB"/>
    </w:rPr>
  </w:style>
  <w:style w:type="character" w:customStyle="1" w:styleId="Rubrik8Char">
    <w:name w:val="Rubrik 8 Char"/>
    <w:basedOn w:val="Standardstycketypsnitt"/>
    <w:link w:val="Rubrik8"/>
    <w:uiPriority w:val="9"/>
    <w:semiHidden/>
    <w:rsid w:val="00743EB1"/>
    <w:rPr>
      <w:rFonts w:asciiTheme="majorHAnsi" w:eastAsiaTheme="majorEastAsia" w:hAnsiTheme="majorHAnsi" w:cstheme="majorBidi"/>
      <w:color w:val="404040" w:themeColor="text1" w:themeTint="BF"/>
      <w:sz w:val="20"/>
      <w:szCs w:val="20"/>
      <w:lang w:val="en-GB"/>
    </w:rPr>
  </w:style>
  <w:style w:type="character" w:customStyle="1" w:styleId="Rubrik9Char">
    <w:name w:val="Rubrik 9 Char"/>
    <w:basedOn w:val="Standardstycketypsnitt"/>
    <w:link w:val="Rubrik9"/>
    <w:uiPriority w:val="9"/>
    <w:semiHidden/>
    <w:rsid w:val="00743EB1"/>
    <w:rPr>
      <w:rFonts w:asciiTheme="majorHAnsi" w:eastAsiaTheme="majorEastAsia" w:hAnsiTheme="majorHAnsi" w:cstheme="majorBidi"/>
      <w:i/>
      <w:iCs/>
      <w:color w:val="404040" w:themeColor="text1" w:themeTint="BF"/>
      <w:sz w:val="20"/>
      <w:szCs w:val="20"/>
      <w:lang w:val="en-GB"/>
    </w:rPr>
  </w:style>
  <w:style w:type="paragraph" w:styleId="Innehllsfrteckningsrubrik">
    <w:name w:val="TOC Heading"/>
    <w:basedOn w:val="Rubrik1"/>
    <w:next w:val="Normal"/>
    <w:uiPriority w:val="39"/>
    <w:unhideWhenUsed/>
    <w:qFormat/>
    <w:rsid w:val="00743EB1"/>
    <w:pPr>
      <w:numPr>
        <w:numId w:val="0"/>
      </w:numPr>
      <w:spacing w:line="276" w:lineRule="auto"/>
      <w:outlineLvl w:val="9"/>
    </w:pPr>
    <w:rPr>
      <w:color w:val="535356" w:themeColor="accent1" w:themeShade="BF"/>
      <w:sz w:val="28"/>
      <w:szCs w:val="28"/>
      <w:lang w:val="sv-SE"/>
    </w:rPr>
  </w:style>
  <w:style w:type="paragraph" w:styleId="Innehll1">
    <w:name w:val="toc 1"/>
    <w:basedOn w:val="Normal"/>
    <w:next w:val="Normal"/>
    <w:autoRedefine/>
    <w:uiPriority w:val="39"/>
    <w:unhideWhenUsed/>
    <w:rsid w:val="00743EB1"/>
    <w:pPr>
      <w:spacing w:before="120"/>
    </w:pPr>
    <w:rPr>
      <w:b/>
      <w:caps/>
      <w:sz w:val="22"/>
      <w:szCs w:val="22"/>
    </w:rPr>
  </w:style>
  <w:style w:type="paragraph" w:styleId="Innehll2">
    <w:name w:val="toc 2"/>
    <w:basedOn w:val="Normal"/>
    <w:next w:val="Normal"/>
    <w:autoRedefine/>
    <w:uiPriority w:val="39"/>
    <w:unhideWhenUsed/>
    <w:rsid w:val="00743EB1"/>
    <w:pPr>
      <w:ind w:left="240"/>
    </w:pPr>
    <w:rPr>
      <w:smallCaps/>
      <w:sz w:val="22"/>
      <w:szCs w:val="22"/>
    </w:rPr>
  </w:style>
  <w:style w:type="paragraph" w:styleId="Innehll3">
    <w:name w:val="toc 3"/>
    <w:basedOn w:val="Normal"/>
    <w:next w:val="Normal"/>
    <w:autoRedefine/>
    <w:uiPriority w:val="39"/>
    <w:unhideWhenUsed/>
    <w:rsid w:val="00743EB1"/>
    <w:pPr>
      <w:ind w:left="480"/>
    </w:pPr>
    <w:rPr>
      <w:i/>
      <w:sz w:val="22"/>
      <w:szCs w:val="22"/>
    </w:rPr>
  </w:style>
  <w:style w:type="paragraph" w:styleId="Innehll4">
    <w:name w:val="toc 4"/>
    <w:basedOn w:val="Normal"/>
    <w:next w:val="Normal"/>
    <w:autoRedefine/>
    <w:uiPriority w:val="39"/>
    <w:unhideWhenUsed/>
    <w:rsid w:val="00743EB1"/>
    <w:pPr>
      <w:ind w:left="720"/>
    </w:pPr>
    <w:rPr>
      <w:sz w:val="18"/>
      <w:szCs w:val="18"/>
    </w:rPr>
  </w:style>
  <w:style w:type="paragraph" w:styleId="Innehll5">
    <w:name w:val="toc 5"/>
    <w:basedOn w:val="Normal"/>
    <w:next w:val="Normal"/>
    <w:autoRedefine/>
    <w:uiPriority w:val="39"/>
    <w:unhideWhenUsed/>
    <w:rsid w:val="00743EB1"/>
    <w:pPr>
      <w:ind w:left="960"/>
    </w:pPr>
    <w:rPr>
      <w:sz w:val="18"/>
      <w:szCs w:val="18"/>
    </w:rPr>
  </w:style>
  <w:style w:type="paragraph" w:styleId="Innehll6">
    <w:name w:val="toc 6"/>
    <w:basedOn w:val="Normal"/>
    <w:next w:val="Normal"/>
    <w:autoRedefine/>
    <w:uiPriority w:val="39"/>
    <w:unhideWhenUsed/>
    <w:rsid w:val="00743EB1"/>
    <w:pPr>
      <w:ind w:left="1200"/>
    </w:pPr>
    <w:rPr>
      <w:sz w:val="18"/>
      <w:szCs w:val="18"/>
    </w:rPr>
  </w:style>
  <w:style w:type="paragraph" w:styleId="Innehll7">
    <w:name w:val="toc 7"/>
    <w:basedOn w:val="Normal"/>
    <w:next w:val="Normal"/>
    <w:autoRedefine/>
    <w:uiPriority w:val="39"/>
    <w:unhideWhenUsed/>
    <w:rsid w:val="00743EB1"/>
    <w:pPr>
      <w:ind w:left="1440"/>
    </w:pPr>
    <w:rPr>
      <w:sz w:val="18"/>
      <w:szCs w:val="18"/>
    </w:rPr>
  </w:style>
  <w:style w:type="paragraph" w:styleId="Innehll8">
    <w:name w:val="toc 8"/>
    <w:basedOn w:val="Normal"/>
    <w:next w:val="Normal"/>
    <w:autoRedefine/>
    <w:uiPriority w:val="39"/>
    <w:unhideWhenUsed/>
    <w:rsid w:val="00743EB1"/>
    <w:pPr>
      <w:ind w:left="1680"/>
    </w:pPr>
    <w:rPr>
      <w:sz w:val="18"/>
      <w:szCs w:val="18"/>
    </w:rPr>
  </w:style>
  <w:style w:type="paragraph" w:styleId="Innehll9">
    <w:name w:val="toc 9"/>
    <w:basedOn w:val="Normal"/>
    <w:next w:val="Normal"/>
    <w:autoRedefine/>
    <w:uiPriority w:val="39"/>
    <w:unhideWhenUsed/>
    <w:rsid w:val="00743EB1"/>
    <w:pPr>
      <w:ind w:left="1920"/>
    </w:pPr>
    <w:rPr>
      <w:sz w:val="18"/>
      <w:szCs w:val="18"/>
    </w:rPr>
  </w:style>
  <w:style w:type="character" w:styleId="Hyperlnk">
    <w:name w:val="Hyperlink"/>
    <w:basedOn w:val="Standardstycketypsnitt"/>
    <w:uiPriority w:val="99"/>
    <w:unhideWhenUsed/>
    <w:rsid w:val="005343E4"/>
    <w:rPr>
      <w:color w:val="67AABF" w:themeColor="hyperlink"/>
      <w:u w:val="single"/>
    </w:rPr>
  </w:style>
  <w:style w:type="paragraph" w:styleId="Liststycke">
    <w:name w:val="List Paragraph"/>
    <w:basedOn w:val="Normal"/>
    <w:uiPriority w:val="34"/>
    <w:qFormat/>
    <w:rsid w:val="006A177B"/>
    <w:pPr>
      <w:ind w:left="720"/>
      <w:contextualSpacing/>
    </w:pPr>
    <w:rPr>
      <w:lang w:val="sv-SE"/>
    </w:rPr>
  </w:style>
  <w:style w:type="paragraph" w:styleId="Kommentarsmne">
    <w:name w:val="annotation subject"/>
    <w:basedOn w:val="Kommentarer"/>
    <w:next w:val="Kommentarer"/>
    <w:link w:val="KommentarsmneChar"/>
    <w:uiPriority w:val="99"/>
    <w:semiHidden/>
    <w:unhideWhenUsed/>
    <w:rsid w:val="00BF7FFB"/>
    <w:rPr>
      <w:b/>
      <w:bCs/>
      <w:sz w:val="20"/>
      <w:szCs w:val="20"/>
    </w:rPr>
  </w:style>
  <w:style w:type="character" w:customStyle="1" w:styleId="KommentarsmneChar">
    <w:name w:val="Kommentarsämne Char"/>
    <w:basedOn w:val="KommentarerChar"/>
    <w:link w:val="Kommentarsmne"/>
    <w:uiPriority w:val="99"/>
    <w:semiHidden/>
    <w:rsid w:val="00BF7FFB"/>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534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hyperlink" Target="http://en.wikipedia.org/wiki/Website" TargetMode="External"/><Relationship Id="rId17" Type="http://schemas.openxmlformats.org/officeDocument/2006/relationships/hyperlink" Target="http://en.wikipedia.org/wiki/Open_source" TargetMode="External"/><Relationship Id="rId18" Type="http://schemas.openxmlformats.org/officeDocument/2006/relationships/comments" Target="comments.xml"/><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Ankh-Morpork:Users:Ridcully:Library:Application%20Support:Microsoft:Office:Dokumentmallar:Mina%20mallar:User%20Manu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Abstract>
  <CompanyAddress>Fredrik Einarsson  Niklas Johansson  René Niendorf 
Anders Nordin  Sofie Peters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3F78FD-3140-7A47-9390-921227A2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Manual.dotx</Template>
  <TotalTime>73</TotalTime>
  <Pages>13</Pages>
  <Words>2980</Words>
  <Characters>15798</Characters>
  <Application>Microsoft Macintosh Word</Application>
  <DocSecurity>0</DocSecurity>
  <Lines>131</Lines>
  <Paragraphs>37</Paragraphs>
  <ScaleCrop>false</ScaleCrop>
  <Company/>
  <LinksUpToDate>false</LinksUpToDate>
  <CharactersWithSpaces>18741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Document</dc:title>
  <dc:subject/>
  <dc:creator>Chalmers On The Go – the Complete Chalmers Experience</dc:creator>
  <cp:keywords/>
  <dc:description/>
  <cp:lastModifiedBy>Sofie Peters</cp:lastModifiedBy>
  <cp:revision>38</cp:revision>
  <dcterms:created xsi:type="dcterms:W3CDTF">2013-05-20T14:14:00Z</dcterms:created>
  <dcterms:modified xsi:type="dcterms:W3CDTF">2013-05-21T17:23:00Z</dcterms:modified>
</cp:coreProperties>
</file>